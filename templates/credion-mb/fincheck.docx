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954D" w14:textId="77777777" w:rsidR="00353BD3" w:rsidRPr="00237873" w:rsidRDefault="00353BD3" w:rsidP="00071090">
      <w:pPr>
        <w:rPr>
          <w:rFonts w:cs="Tahoma"/>
          <w:sz w:val="20"/>
          <w:szCs w:val="20"/>
        </w:rPr>
      </w:pPr>
    </w:p>
    <w:p w14:paraId="10719081" w14:textId="77777777" w:rsidR="00353BD3" w:rsidRPr="00237873" w:rsidRDefault="00353BD3" w:rsidP="00071090">
      <w:pPr>
        <w:rPr>
          <w:rFonts w:cs="Tahoma"/>
          <w:sz w:val="20"/>
          <w:szCs w:val="20"/>
        </w:rPr>
      </w:pPr>
    </w:p>
    <w:p w14:paraId="6FC15D0F" w14:textId="77777777" w:rsidR="00353BD3" w:rsidRPr="00237873" w:rsidRDefault="00353BD3" w:rsidP="00071090">
      <w:pPr>
        <w:rPr>
          <w:rFonts w:cs="Tahoma"/>
          <w:sz w:val="20"/>
          <w:szCs w:val="20"/>
        </w:rPr>
      </w:pPr>
    </w:p>
    <w:p w14:paraId="681BEB21" w14:textId="77777777" w:rsidR="00F33154" w:rsidRPr="00237873" w:rsidRDefault="00F33154" w:rsidP="00071090">
      <w:pPr>
        <w:rPr>
          <w:rFonts w:cs="Tahoma"/>
          <w:sz w:val="20"/>
          <w:szCs w:val="20"/>
        </w:rPr>
      </w:pPr>
    </w:p>
    <w:p w14:paraId="1218335F" w14:textId="77777777" w:rsidR="00E83D25" w:rsidRPr="00237873" w:rsidRDefault="00E83D25" w:rsidP="00071090">
      <w:pPr>
        <w:rPr>
          <w:rFonts w:cs="Tahoma"/>
          <w:sz w:val="20"/>
          <w:szCs w:val="20"/>
        </w:rPr>
      </w:pPr>
    </w:p>
    <w:p w14:paraId="248BCBD4" w14:textId="228C6478" w:rsidR="00582D8C" w:rsidRDefault="00582D8C" w:rsidP="00582D8C">
      <w:pPr>
        <w:framePr w:w="4665" w:h="2521" w:hSpace="142" w:wrap="around" w:vAnchor="page" w:hAnchor="page" w:x="909" w:y="12391" w:anchorLock="1"/>
        <w:rPr>
          <w:rFonts w:cs="Tahoma"/>
          <w:noProof/>
          <w:sz w:val="16"/>
          <w:szCs w:val="16"/>
        </w:rPr>
      </w:pPr>
      <w:r w:rsidRPr="550DB2A1">
        <w:rPr>
          <w:rFonts w:cs="Tahoma"/>
          <w:b/>
          <w:bCs/>
          <w:noProof/>
          <w:sz w:val="16"/>
          <w:szCs w:val="16"/>
        </w:rPr>
        <w:t xml:space="preserve">Credion Amsterdam MB </w:t>
      </w:r>
      <w:r>
        <w:rPr>
          <w:rFonts w:cs="Tahoma"/>
          <w:b/>
          <w:bCs/>
          <w:noProof/>
          <w:sz w:val="16"/>
          <w:szCs w:val="16"/>
        </w:rPr>
        <w:t>Adviesgroep</w:t>
      </w:r>
      <w:r w:rsidRPr="550DB2A1">
        <w:rPr>
          <w:color w:val="004B86"/>
          <w:sz w:val="20"/>
          <w:szCs w:val="20"/>
        </w:rPr>
        <w:t xml:space="preserve"> </w:t>
      </w:r>
      <w:r>
        <w:br/>
      </w:r>
      <w:r w:rsidRPr="550DB2A1">
        <w:rPr>
          <w:rFonts w:cs="Tahoma"/>
          <w:noProof/>
          <w:sz w:val="16"/>
          <w:szCs w:val="16"/>
        </w:rPr>
        <w:t xml:space="preserve">Bezoekadres: </w:t>
      </w:r>
      <w:r w:rsidRPr="00301546">
        <w:rPr>
          <w:rFonts w:cs="Tahoma"/>
          <w:sz w:val="16"/>
          <w:szCs w:val="16"/>
          <w:shd w:val="clear" w:color="auto" w:fill="FFFFFF"/>
        </w:rPr>
        <w:t>Joan Muyskenweg 22</w:t>
      </w:r>
      <w:r>
        <w:rPr>
          <w:rFonts w:cs="Tahoma"/>
          <w:sz w:val="16"/>
          <w:szCs w:val="16"/>
          <w:shd w:val="clear" w:color="auto" w:fill="FFFFFF"/>
        </w:rPr>
        <w:t xml:space="preserve">, 1096 CJ Amsterdam </w:t>
      </w:r>
    </w:p>
    <w:p w14:paraId="22175C5C" w14:textId="77777777" w:rsidR="00582D8C" w:rsidRPr="00301546" w:rsidRDefault="00582D8C" w:rsidP="00582D8C">
      <w:pPr>
        <w:framePr w:w="4665" w:h="2521" w:hSpace="142" w:wrap="around" w:vAnchor="page" w:hAnchor="page" w:x="909" w:y="12391" w:anchorLock="1"/>
        <w:rPr>
          <w:rFonts w:cs="Tahoma"/>
          <w:noProof/>
          <w:sz w:val="16"/>
          <w:szCs w:val="16"/>
          <w:lang w:val="de-DE"/>
        </w:rPr>
      </w:pPr>
      <w:r w:rsidRPr="00301546">
        <w:rPr>
          <w:rFonts w:cs="Tahoma"/>
          <w:noProof/>
          <w:sz w:val="16"/>
          <w:szCs w:val="16"/>
          <w:lang w:val="de-DE"/>
        </w:rPr>
        <w:t>Postadres: Postbus 89, 1790 AB Den Burg</w:t>
      </w:r>
    </w:p>
    <w:p w14:paraId="753EEED0" w14:textId="77777777" w:rsidR="00582D8C" w:rsidRPr="00E160D3" w:rsidRDefault="00582D8C" w:rsidP="00582D8C">
      <w:pPr>
        <w:framePr w:w="4665" w:h="2521" w:hSpace="142" w:wrap="around" w:vAnchor="page" w:hAnchor="page" w:x="909" w:y="12391" w:anchorLock="1"/>
        <w:shd w:val="clear" w:color="FFFFFF" w:fill="auto"/>
        <w:rPr>
          <w:rFonts w:cs="Tahoma"/>
          <w:b/>
          <w:bCs/>
          <w:noProof/>
          <w:sz w:val="16"/>
          <w:szCs w:val="16"/>
          <w:highlight w:val="yellow"/>
        </w:rPr>
      </w:pPr>
      <w:r w:rsidRPr="00E160D3">
        <w:rPr>
          <w:rFonts w:cs="Tahoma"/>
          <w:noProof/>
          <w:sz w:val="16"/>
          <w:highlight w:val="yellow"/>
        </w:rPr>
        <w:br/>
      </w:r>
      <w:r w:rsidRPr="00E160D3">
        <w:rPr>
          <w:rFonts w:cs="Tahoma"/>
          <w:noProof/>
          <w:sz w:val="16"/>
        </w:rPr>
        <w:t>Telefoon: 0299 - 40 57 56</w:t>
      </w:r>
      <w:r w:rsidRPr="00E160D3">
        <w:rPr>
          <w:rFonts w:cs="Tahoma"/>
          <w:noProof/>
          <w:sz w:val="16"/>
        </w:rPr>
        <w:br/>
      </w:r>
      <w:r w:rsidRPr="00E160D3">
        <w:rPr>
          <w:rFonts w:cs="Tahoma"/>
          <w:noProof/>
          <w:sz w:val="16"/>
          <w:szCs w:val="16"/>
        </w:rPr>
        <w:t>E-mail: amsterdammbrv@credion.nl</w:t>
      </w:r>
      <w:r w:rsidRPr="00E160D3">
        <w:rPr>
          <w:rFonts w:cs="Tahoma"/>
          <w:noProof/>
          <w:sz w:val="16"/>
          <w:szCs w:val="16"/>
          <w:highlight w:val="yellow"/>
        </w:rPr>
        <w:br/>
      </w:r>
      <w:r w:rsidRPr="00E160D3">
        <w:rPr>
          <w:rFonts w:cs="Tahoma"/>
          <w:noProof/>
          <w:sz w:val="16"/>
          <w:szCs w:val="16"/>
        </w:rPr>
        <w:t>Internet: www.credion.nl</w:t>
      </w:r>
    </w:p>
    <w:p w14:paraId="0A5CA703" w14:textId="77777777" w:rsidR="00582D8C" w:rsidRPr="00434C03" w:rsidRDefault="00582D8C" w:rsidP="00582D8C">
      <w:pPr>
        <w:framePr w:w="4665" w:h="2521" w:hSpace="142" w:wrap="around" w:vAnchor="page" w:hAnchor="page" w:x="909" w:y="12391" w:anchorLock="1"/>
        <w:tabs>
          <w:tab w:val="left" w:pos="567"/>
        </w:tabs>
        <w:rPr>
          <w:rFonts w:cs="Tahoma"/>
          <w:sz w:val="17"/>
          <w:szCs w:val="17"/>
          <w:lang w:val="en-US"/>
        </w:rPr>
      </w:pPr>
      <w:r w:rsidRPr="005A0B04">
        <w:rPr>
          <w:lang w:val="en-GB"/>
        </w:rPr>
        <w:br/>
      </w:r>
      <w:r w:rsidRPr="550DB2A1">
        <w:rPr>
          <w:rFonts w:cs="Tahoma"/>
          <w:noProof/>
          <w:sz w:val="16"/>
          <w:szCs w:val="16"/>
          <w:lang w:val="en-US"/>
        </w:rPr>
        <w:t xml:space="preserve">BTW: </w:t>
      </w:r>
      <w:r w:rsidRPr="00301546">
        <w:rPr>
          <w:lang w:val="en-US"/>
        </w:rPr>
        <w:tab/>
      </w:r>
      <w:r w:rsidRPr="550DB2A1">
        <w:rPr>
          <w:rFonts w:cs="Tahoma"/>
          <w:sz w:val="17"/>
          <w:szCs w:val="17"/>
          <w:lang w:val="en-US"/>
        </w:rPr>
        <w:t>8582.70.791.B.01</w:t>
      </w:r>
    </w:p>
    <w:p w14:paraId="1F7FE4E6" w14:textId="77777777" w:rsidR="00582D8C" w:rsidRPr="00E20D07" w:rsidRDefault="00582D8C" w:rsidP="00582D8C">
      <w:pPr>
        <w:framePr w:w="4665" w:h="2521" w:hSpace="142" w:wrap="around" w:vAnchor="page" w:hAnchor="page" w:x="909" w:y="12391" w:anchorLock="1"/>
        <w:tabs>
          <w:tab w:val="left" w:pos="567"/>
        </w:tabs>
        <w:rPr>
          <w:rFonts w:ascii="Calibri" w:hAnsi="Calibri"/>
          <w:szCs w:val="22"/>
          <w:lang w:val="en-US"/>
        </w:rPr>
      </w:pPr>
      <w:r>
        <w:rPr>
          <w:rFonts w:cs="Tahoma"/>
          <w:noProof/>
          <w:sz w:val="16"/>
          <w:lang w:val="en-US"/>
        </w:rPr>
        <w:t xml:space="preserve">IBAN: </w:t>
      </w:r>
      <w:r>
        <w:rPr>
          <w:rFonts w:cs="Tahoma"/>
          <w:noProof/>
          <w:sz w:val="16"/>
          <w:lang w:val="en-US"/>
        </w:rPr>
        <w:tab/>
      </w:r>
      <w:r w:rsidRPr="00E20D07">
        <w:rPr>
          <w:sz w:val="16"/>
          <w:lang w:val="en-US"/>
        </w:rPr>
        <w:t>NL64RABO0328728896</w:t>
      </w:r>
    </w:p>
    <w:p w14:paraId="087D17FC" w14:textId="77777777" w:rsidR="00582D8C" w:rsidRPr="00980219" w:rsidRDefault="00582D8C" w:rsidP="00582D8C">
      <w:pPr>
        <w:framePr w:w="4665" w:h="2521" w:hSpace="142" w:wrap="around" w:vAnchor="page" w:hAnchor="page" w:x="909" w:y="12391" w:anchorLock="1"/>
        <w:shd w:val="clear" w:color="FFFFFF" w:fill="auto"/>
        <w:tabs>
          <w:tab w:val="left" w:pos="567"/>
        </w:tabs>
        <w:rPr>
          <w:rFonts w:cs="Tahoma"/>
          <w:noProof/>
          <w:sz w:val="16"/>
          <w:lang w:val="en-US"/>
        </w:rPr>
      </w:pPr>
      <w:r w:rsidRPr="00434C03">
        <w:rPr>
          <w:rFonts w:cs="Tahoma"/>
          <w:noProof/>
          <w:sz w:val="16"/>
          <w:lang w:val="en-US"/>
        </w:rPr>
        <w:t xml:space="preserve">KvK: </w:t>
      </w:r>
      <w:r>
        <w:rPr>
          <w:rFonts w:cs="Tahoma"/>
          <w:noProof/>
          <w:sz w:val="16"/>
          <w:lang w:val="en-US"/>
        </w:rPr>
        <w:tab/>
        <w:t>70335753</w:t>
      </w:r>
    </w:p>
    <w:p w14:paraId="27F1BA7E" w14:textId="3F15F0B3" w:rsidR="00782D0B" w:rsidRPr="00A360AE" w:rsidRDefault="00782D0B" w:rsidP="00582D8C">
      <w:pPr>
        <w:framePr w:w="4665" w:h="2521" w:hSpace="142" w:wrap="around" w:vAnchor="page" w:hAnchor="page" w:x="909" w:y="12391" w:anchorLock="1"/>
        <w:shd w:val="clear" w:color="FFFFFF" w:fill="auto"/>
        <w:rPr>
          <w:rFonts w:cs="Tahoma"/>
          <w:noProof/>
          <w:sz w:val="16"/>
          <w:lang w:val="en-US"/>
        </w:rPr>
      </w:pPr>
    </w:p>
    <w:p w14:paraId="7F8C363B" w14:textId="77777777" w:rsidR="00237873" w:rsidRPr="00A360AE" w:rsidRDefault="00237873" w:rsidP="00582D8C">
      <w:pPr>
        <w:framePr w:w="4665" w:h="2521" w:hSpace="142" w:wrap="around" w:vAnchor="page" w:hAnchor="page" w:x="909" w:y="12391" w:anchorLock="1"/>
        <w:shd w:val="clear" w:color="FFFFFF" w:fill="auto"/>
        <w:rPr>
          <w:rFonts w:cs="Tahoma"/>
          <w:sz w:val="24"/>
          <w:lang w:val="en-US"/>
        </w:rPr>
      </w:pPr>
    </w:p>
    <w:p w14:paraId="41097A0F" w14:textId="2009DD3F" w:rsidR="004501F1" w:rsidRPr="00A360AE" w:rsidRDefault="004501F1" w:rsidP="00F050CE">
      <w:pPr>
        <w:tabs>
          <w:tab w:val="left" w:pos="913"/>
        </w:tabs>
        <w:rPr>
          <w:rFonts w:cs="Tahoma"/>
          <w:sz w:val="24"/>
          <w:lang w:val="en-US"/>
        </w:rPr>
      </w:pPr>
    </w:p>
    <w:p w14:paraId="239C5869" w14:textId="77777777" w:rsidR="004501F1" w:rsidRPr="00A360AE" w:rsidRDefault="004501F1" w:rsidP="00F050CE">
      <w:pPr>
        <w:tabs>
          <w:tab w:val="left" w:pos="913"/>
        </w:tabs>
        <w:rPr>
          <w:rFonts w:cs="Tahoma"/>
          <w:sz w:val="24"/>
          <w:lang w:val="en-US"/>
        </w:rPr>
      </w:pPr>
    </w:p>
    <w:p w14:paraId="62EC30F2" w14:textId="77777777" w:rsidR="004501F1" w:rsidRPr="00A360AE" w:rsidRDefault="004501F1" w:rsidP="00F050CE">
      <w:pPr>
        <w:tabs>
          <w:tab w:val="left" w:pos="913"/>
        </w:tabs>
        <w:rPr>
          <w:rFonts w:cs="Tahoma"/>
          <w:sz w:val="24"/>
          <w:lang w:val="en-US"/>
        </w:rPr>
      </w:pPr>
    </w:p>
    <w:p w14:paraId="1A1EAB21" w14:textId="77777777" w:rsidR="004501F1" w:rsidRPr="00A360AE" w:rsidRDefault="004501F1" w:rsidP="00F050CE">
      <w:pPr>
        <w:tabs>
          <w:tab w:val="left" w:pos="913"/>
        </w:tabs>
        <w:rPr>
          <w:rFonts w:cs="Tahoma"/>
          <w:sz w:val="24"/>
          <w:lang w:val="en-US"/>
        </w:rPr>
      </w:pPr>
    </w:p>
    <w:p w14:paraId="172D7881" w14:textId="51D079FB" w:rsidR="00582D8C" w:rsidRPr="00980219" w:rsidRDefault="0093659F" w:rsidP="00582D8C">
      <w:pPr>
        <w:tabs>
          <w:tab w:val="left" w:pos="913"/>
        </w:tabs>
        <w:jc w:val="right"/>
        <w:rPr>
          <w:rFonts w:cs="Tahoma"/>
          <w:sz w:val="24"/>
          <w:lang w:val="en-GB"/>
        </w:rPr>
      </w:pPr>
      <w:r w:rsidRPr="00A360AE">
        <w:rPr>
          <w:rFonts w:cs="Tahoma"/>
          <w:sz w:val="24"/>
          <w:lang w:val="en-US"/>
        </w:rPr>
        <w:tab/>
      </w:r>
      <w:r w:rsidRPr="00A360AE">
        <w:rPr>
          <w:rFonts w:cs="Tahoma"/>
          <w:sz w:val="24"/>
          <w:lang w:val="en-US"/>
        </w:rPr>
        <w:tab/>
      </w:r>
      <w:r w:rsidRPr="00A360AE">
        <w:rPr>
          <w:rFonts w:cs="Tahoma"/>
          <w:sz w:val="24"/>
          <w:lang w:val="en-US"/>
        </w:rPr>
        <w:tab/>
      </w:r>
      <w:r w:rsidRPr="00A360AE">
        <w:rPr>
          <w:rFonts w:cs="Tahoma"/>
          <w:sz w:val="24"/>
          <w:lang w:val="en-US"/>
        </w:rPr>
        <w:tab/>
      </w:r>
      <w:r w:rsidR="00582D8C">
        <w:rPr>
          <w:rFonts w:ascii="Times New Roman"/>
          <w:noProof/>
          <w:sz w:val="20"/>
        </w:rPr>
        <mc:AlternateContent>
          <mc:Choice Requires="wpg">
            <w:drawing>
              <wp:anchor distT="0" distB="0" distL="114300" distR="114300" simplePos="0" relativeHeight="251659264" behindDoc="0" locked="0" layoutInCell="1" allowOverlap="1" wp14:anchorId="0F7E8B91" wp14:editId="04BCF420">
                <wp:simplePos x="0" y="0"/>
                <wp:positionH relativeFrom="margin">
                  <wp:align>right</wp:align>
                </wp:positionH>
                <wp:positionV relativeFrom="paragraph">
                  <wp:posOffset>154310</wp:posOffset>
                </wp:positionV>
                <wp:extent cx="1440180" cy="285115"/>
                <wp:effectExtent l="0" t="0" r="7620" b="635"/>
                <wp:wrapSquare wrapText="bothSides"/>
                <wp:docPr id="122429071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0180" cy="285115"/>
                          <a:chOff x="0" y="0"/>
                          <a:chExt cx="1440180" cy="285115"/>
                        </a:xfrm>
                      </wpg:grpSpPr>
                      <pic:pic xmlns:pic="http://schemas.openxmlformats.org/drawingml/2006/picture">
                        <pic:nvPicPr>
                          <pic:cNvPr id="1429017211" name="Image 7"/>
                          <pic:cNvPicPr/>
                        </pic:nvPicPr>
                        <pic:blipFill>
                          <a:blip r:embed="rId11" cstate="print"/>
                          <a:stretch>
                            <a:fillRect/>
                          </a:stretch>
                        </pic:blipFill>
                        <pic:spPr>
                          <a:xfrm>
                            <a:off x="253879" y="61278"/>
                            <a:ext cx="115976" cy="215963"/>
                          </a:xfrm>
                          <a:prstGeom prst="rect">
                            <a:avLst/>
                          </a:prstGeom>
                        </pic:spPr>
                      </pic:pic>
                      <pic:pic xmlns:pic="http://schemas.openxmlformats.org/drawingml/2006/picture">
                        <pic:nvPicPr>
                          <pic:cNvPr id="1305736620" name="Image 8"/>
                          <pic:cNvPicPr/>
                        </pic:nvPicPr>
                        <pic:blipFill>
                          <a:blip r:embed="rId12" cstate="print"/>
                          <a:stretch>
                            <a:fillRect/>
                          </a:stretch>
                        </pic:blipFill>
                        <pic:spPr>
                          <a:xfrm>
                            <a:off x="0" y="59496"/>
                            <a:ext cx="223481" cy="225539"/>
                          </a:xfrm>
                          <a:prstGeom prst="rect">
                            <a:avLst/>
                          </a:prstGeom>
                        </pic:spPr>
                      </pic:pic>
                      <wps:wsp>
                        <wps:cNvPr id="2049936484" name="Graphic 9"/>
                        <wps:cNvSpPr/>
                        <wps:spPr>
                          <a:xfrm>
                            <a:off x="636181" y="5"/>
                            <a:ext cx="331470" cy="281940"/>
                          </a:xfrm>
                          <a:custGeom>
                            <a:avLst/>
                            <a:gdLst/>
                            <a:ahLst/>
                            <a:cxnLst/>
                            <a:rect l="l" t="t" r="r" b="b"/>
                            <a:pathLst>
                              <a:path w="331470" h="281940">
                                <a:moveTo>
                                  <a:pt x="224574" y="0"/>
                                </a:moveTo>
                                <a:lnTo>
                                  <a:pt x="158140" y="0"/>
                                </a:lnTo>
                                <a:lnTo>
                                  <a:pt x="158140" y="169760"/>
                                </a:lnTo>
                                <a:lnTo>
                                  <a:pt x="154787" y="188036"/>
                                </a:lnTo>
                                <a:lnTo>
                                  <a:pt x="145478" y="202463"/>
                                </a:lnTo>
                                <a:lnTo>
                                  <a:pt x="131292" y="211937"/>
                                </a:lnTo>
                                <a:lnTo>
                                  <a:pt x="113334" y="215341"/>
                                </a:lnTo>
                                <a:lnTo>
                                  <a:pt x="95542" y="211988"/>
                                </a:lnTo>
                                <a:lnTo>
                                  <a:pt x="81724" y="202615"/>
                                </a:lnTo>
                                <a:lnTo>
                                  <a:pt x="72771" y="188201"/>
                                </a:lnTo>
                                <a:lnTo>
                                  <a:pt x="69583" y="169760"/>
                                </a:lnTo>
                                <a:lnTo>
                                  <a:pt x="72898" y="151536"/>
                                </a:lnTo>
                                <a:lnTo>
                                  <a:pt x="82143" y="137617"/>
                                </a:lnTo>
                                <a:lnTo>
                                  <a:pt x="96215" y="128727"/>
                                </a:lnTo>
                                <a:lnTo>
                                  <a:pt x="114020" y="125603"/>
                                </a:lnTo>
                                <a:lnTo>
                                  <a:pt x="131775" y="128905"/>
                                </a:lnTo>
                                <a:lnTo>
                                  <a:pt x="145732" y="138087"/>
                                </a:lnTo>
                                <a:lnTo>
                                  <a:pt x="154863" y="152069"/>
                                </a:lnTo>
                                <a:lnTo>
                                  <a:pt x="158140" y="169760"/>
                                </a:lnTo>
                                <a:lnTo>
                                  <a:pt x="158140" y="0"/>
                                </a:lnTo>
                                <a:lnTo>
                                  <a:pt x="154952" y="0"/>
                                </a:lnTo>
                                <a:lnTo>
                                  <a:pt x="154952" y="76111"/>
                                </a:lnTo>
                                <a:lnTo>
                                  <a:pt x="143497" y="68694"/>
                                </a:lnTo>
                                <a:lnTo>
                                  <a:pt x="131025" y="63436"/>
                                </a:lnTo>
                                <a:lnTo>
                                  <a:pt x="117449" y="60299"/>
                                </a:lnTo>
                                <a:lnTo>
                                  <a:pt x="102717" y="59258"/>
                                </a:lnTo>
                                <a:lnTo>
                                  <a:pt x="61544" y="67538"/>
                                </a:lnTo>
                                <a:lnTo>
                                  <a:pt x="29032" y="90589"/>
                                </a:lnTo>
                                <a:lnTo>
                                  <a:pt x="7670" y="125679"/>
                                </a:lnTo>
                                <a:lnTo>
                                  <a:pt x="0" y="170091"/>
                                </a:lnTo>
                                <a:lnTo>
                                  <a:pt x="7759" y="214617"/>
                                </a:lnTo>
                                <a:lnTo>
                                  <a:pt x="29349" y="249936"/>
                                </a:lnTo>
                                <a:lnTo>
                                  <a:pt x="62204" y="273227"/>
                                </a:lnTo>
                                <a:lnTo>
                                  <a:pt x="103809" y="281622"/>
                                </a:lnTo>
                                <a:lnTo>
                                  <a:pt x="120218" y="280441"/>
                                </a:lnTo>
                                <a:lnTo>
                                  <a:pt x="134747" y="276923"/>
                                </a:lnTo>
                                <a:lnTo>
                                  <a:pt x="147307" y="271119"/>
                                </a:lnTo>
                                <a:lnTo>
                                  <a:pt x="157810" y="263080"/>
                                </a:lnTo>
                                <a:lnTo>
                                  <a:pt x="157810" y="275183"/>
                                </a:lnTo>
                                <a:lnTo>
                                  <a:pt x="224574" y="275183"/>
                                </a:lnTo>
                                <a:lnTo>
                                  <a:pt x="224574" y="263080"/>
                                </a:lnTo>
                                <a:lnTo>
                                  <a:pt x="224574" y="215341"/>
                                </a:lnTo>
                                <a:lnTo>
                                  <a:pt x="224574" y="125603"/>
                                </a:lnTo>
                                <a:lnTo>
                                  <a:pt x="224574" y="76111"/>
                                </a:lnTo>
                                <a:lnTo>
                                  <a:pt x="224574" y="0"/>
                                </a:lnTo>
                                <a:close/>
                              </a:path>
                              <a:path w="331470" h="281940">
                                <a:moveTo>
                                  <a:pt x="331025" y="68072"/>
                                </a:moveTo>
                                <a:lnTo>
                                  <a:pt x="261404" y="68072"/>
                                </a:lnTo>
                                <a:lnTo>
                                  <a:pt x="261404" y="277241"/>
                                </a:lnTo>
                                <a:lnTo>
                                  <a:pt x="331025" y="277241"/>
                                </a:lnTo>
                                <a:lnTo>
                                  <a:pt x="331025" y="68072"/>
                                </a:lnTo>
                                <a:close/>
                              </a:path>
                              <a:path w="331470" h="281940">
                                <a:moveTo>
                                  <a:pt x="331025" y="1993"/>
                                </a:moveTo>
                                <a:lnTo>
                                  <a:pt x="261404" y="1993"/>
                                </a:lnTo>
                                <a:lnTo>
                                  <a:pt x="261404" y="54317"/>
                                </a:lnTo>
                                <a:lnTo>
                                  <a:pt x="331025" y="54317"/>
                                </a:lnTo>
                                <a:lnTo>
                                  <a:pt x="331025" y="1993"/>
                                </a:lnTo>
                                <a:close/>
                              </a:path>
                            </a:pathLst>
                          </a:custGeom>
                          <a:solidFill>
                            <a:srgbClr val="0066B2"/>
                          </a:solidFill>
                        </wps:spPr>
                        <wps:bodyPr wrap="square" lIns="0" tIns="0" rIns="0" bIns="0" rtlCol="0">
                          <a:prstTxWarp prst="textNoShape">
                            <a:avLst/>
                          </a:prstTxWarp>
                          <a:noAutofit/>
                        </wps:bodyPr>
                      </wps:wsp>
                      <pic:pic xmlns:pic="http://schemas.openxmlformats.org/drawingml/2006/picture">
                        <pic:nvPicPr>
                          <pic:cNvPr id="83959312" name="Image 10"/>
                          <pic:cNvPicPr/>
                        </pic:nvPicPr>
                        <pic:blipFill>
                          <a:blip r:embed="rId13" cstate="print"/>
                          <a:stretch>
                            <a:fillRect/>
                          </a:stretch>
                        </pic:blipFill>
                        <pic:spPr>
                          <a:xfrm>
                            <a:off x="1247240" y="61273"/>
                            <a:ext cx="192760" cy="215963"/>
                          </a:xfrm>
                          <a:prstGeom prst="rect">
                            <a:avLst/>
                          </a:prstGeom>
                        </pic:spPr>
                      </pic:pic>
                      <pic:pic xmlns:pic="http://schemas.openxmlformats.org/drawingml/2006/picture">
                        <pic:nvPicPr>
                          <pic:cNvPr id="1457733632" name="Image 11"/>
                          <pic:cNvPicPr/>
                        </pic:nvPicPr>
                        <pic:blipFill>
                          <a:blip r:embed="rId14" cstate="print"/>
                          <a:stretch>
                            <a:fillRect/>
                          </a:stretch>
                        </pic:blipFill>
                        <pic:spPr>
                          <a:xfrm>
                            <a:off x="997379" y="59537"/>
                            <a:ext cx="223481" cy="225463"/>
                          </a:xfrm>
                          <a:prstGeom prst="rect">
                            <a:avLst/>
                          </a:prstGeom>
                        </pic:spPr>
                      </pic:pic>
                      <pic:pic xmlns:pic="http://schemas.openxmlformats.org/drawingml/2006/picture">
                        <pic:nvPicPr>
                          <pic:cNvPr id="527990764" name="Image 12"/>
                          <pic:cNvPicPr/>
                        </pic:nvPicPr>
                        <pic:blipFill>
                          <a:blip r:embed="rId15" cstate="print"/>
                          <a:stretch>
                            <a:fillRect/>
                          </a:stretch>
                        </pic:blipFill>
                        <pic:spPr>
                          <a:xfrm>
                            <a:off x="391322" y="61247"/>
                            <a:ext cx="217512" cy="222364"/>
                          </a:xfrm>
                          <a:prstGeom prst="rect">
                            <a:avLst/>
                          </a:prstGeom>
                        </pic:spPr>
                      </pic:pic>
                    </wpg:wgp>
                  </a:graphicData>
                </a:graphic>
              </wp:anchor>
            </w:drawing>
          </mc:Choice>
          <mc:Fallback xmlns:a="http://schemas.openxmlformats.org/drawingml/2006/main" xmlns:pic="http://schemas.openxmlformats.org/drawingml/2006/picture">
            <w:pict w14:anchorId="3D512BF1">
              <v:group id="Group 6" style="position:absolute;margin-left:62.2pt;margin-top:12.15pt;width:113.4pt;height:22.45pt;z-index:251659264;mso-position-horizontal:right;mso-position-horizontal-relative:margin" coordsize="14401,2851" o:spid="_x0000_s1026" w14:anchorId="75561EF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7" style="position:absolute;left:2538;top:612;width:1160;height:216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">
                  <v:imagedata o:title="" r:id="rId16"/>
                </v:shape>
                <v:shape id="Image 8" style="position:absolute;top:594;width:2234;height:225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">
                  <v:imagedata o:title="" r:id="rId17"/>
                </v:shape>
                <v:shape id="Graphic 9" style="position:absolute;left:6361;width:3315;height:2819;visibility:visible;mso-wrap-style:square;v-text-anchor:top" coordsize="331470,281940" o:spid="_x0000_s1029" fillcolor="#0066b2" stroked="f" path="m224574,l158140,r,169760l154787,188036r-9309,14427l131292,211937r-17958,3404l95542,211988,81724,202615,72771,188201,69583,169760r3315,-18224l82143,137617r14072,-8890l114020,125603r17755,3302l145732,138087r9131,13982l158140,169760,158140,r-3188,l154952,76111,143497,68694,131025,63436,117449,60299,102717,59258,61544,67538,29032,90589,7670,125679,,170091r7759,44526l29349,249936r32855,23291l103809,281622r16409,-1181l134747,276923r12560,-5804l157810,263080r,12103l224574,275183r,-12103l224574,215341r,-89738l224574,76111,224574,xem331025,68072r-69621,l261404,277241r69621,l331025,68072xem331025,1993r-69621,l261404,54317r69621,l331025,19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">
                  <v:path arrowok="t"/>
                </v:shape>
                <v:shape id="Image 10" style="position:absolute;left:12472;top:612;width:1928;height:216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">
                  <v:imagedata o:title="" r:id="rId18"/>
                </v:shape>
                <v:shape id="Image 11" style="position:absolute;left:9973;top:595;width:2235;height:2255;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">
                  <v:imagedata o:title="" r:id="rId19"/>
                </v:shape>
                <v:shape id="Image 12" style="position:absolute;left:3913;top:612;width:2175;height:222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">
                  <v:imagedata o:title="" r:id="rId20"/>
                </v:shape>
                <w10:wrap type="square" anchorx="margin"/>
              </v:group>
            </w:pict>
          </mc:Fallback>
        </mc:AlternateContent>
      </w:r>
    </w:p>
    <w:p w14:paraId="4674ABBA" w14:textId="77777777" w:rsidR="00582D8C" w:rsidRPr="00980219" w:rsidRDefault="00582D8C" w:rsidP="00582D8C">
      <w:pPr>
        <w:tabs>
          <w:tab w:val="left" w:pos="913"/>
        </w:tabs>
        <w:rPr>
          <w:rFonts w:cs="Tahoma"/>
          <w:sz w:val="24"/>
          <w:lang w:val="en-GB"/>
        </w:rPr>
      </w:pPr>
    </w:p>
    <w:p w14:paraId="04ECE7A0" w14:textId="77777777" w:rsidR="00582D8C" w:rsidRPr="0057121E" w:rsidRDefault="00582D8C" w:rsidP="00582D8C">
      <w:pPr>
        <w:tabs>
          <w:tab w:val="left" w:pos="913"/>
        </w:tabs>
        <w:jc w:val="right"/>
        <w:rPr>
          <w:rFonts w:cs="Tahoma"/>
          <w:b/>
          <w:bCs/>
        </w:rPr>
      </w:pPr>
      <w:r w:rsidRPr="00980219">
        <w:rPr>
          <w:rFonts w:cs="Tahoma"/>
          <w:sz w:val="24"/>
          <w:lang w:val="en-GB"/>
        </w:rPr>
        <w:tab/>
      </w:r>
      <w:r w:rsidRPr="00980219">
        <w:rPr>
          <w:rFonts w:cs="Tahoma"/>
          <w:sz w:val="24"/>
          <w:lang w:val="en-GB"/>
        </w:rPr>
        <w:tab/>
      </w:r>
      <w:r w:rsidRPr="00980219">
        <w:rPr>
          <w:rFonts w:cs="Tahoma"/>
          <w:sz w:val="24"/>
          <w:lang w:val="en-GB"/>
        </w:rPr>
        <w:tab/>
      </w:r>
      <w:r w:rsidRPr="00980219">
        <w:rPr>
          <w:rFonts w:cs="Tahoma"/>
          <w:sz w:val="24"/>
          <w:lang w:val="en-GB"/>
        </w:rPr>
        <w:tab/>
      </w:r>
      <w:r w:rsidRPr="00980219">
        <w:rPr>
          <w:rFonts w:cs="Tahoma"/>
          <w:sz w:val="24"/>
          <w:lang w:val="en-GB"/>
        </w:rPr>
        <w:tab/>
      </w:r>
      <w:r w:rsidRPr="00980219">
        <w:rPr>
          <w:rFonts w:cs="Tahoma"/>
          <w:sz w:val="24"/>
          <w:lang w:val="en-GB"/>
        </w:rPr>
        <w:tab/>
      </w:r>
      <w:r w:rsidRPr="00980219">
        <w:rPr>
          <w:rFonts w:cs="Tahoma"/>
          <w:sz w:val="24"/>
          <w:lang w:val="en-GB"/>
        </w:rPr>
        <w:tab/>
      </w:r>
      <w:r w:rsidRPr="00980219">
        <w:rPr>
          <w:rFonts w:cs="Tahoma"/>
          <w:sz w:val="24"/>
          <w:lang w:val="en-GB"/>
        </w:rPr>
        <w:tab/>
      </w:r>
      <w:r w:rsidRPr="550DB2A1">
        <w:rPr>
          <w:rFonts w:cs="Tahoma"/>
          <w:b/>
          <w:bCs/>
        </w:rPr>
        <w:t xml:space="preserve">Amsterdam MB </w:t>
      </w:r>
      <w:r>
        <w:rPr>
          <w:rFonts w:cs="Tahoma"/>
          <w:b/>
          <w:bCs/>
        </w:rPr>
        <w:t>Adviesgroep</w:t>
      </w:r>
    </w:p>
    <w:p w14:paraId="267297DB" w14:textId="77777777" w:rsidR="00836576" w:rsidRDefault="00836576" w:rsidP="00836576">
      <w:pPr>
        <w:tabs>
          <w:tab w:val="left" w:pos="913"/>
        </w:tabs>
        <w:jc w:val="right"/>
        <w:rPr>
          <w:rFonts w:cs="Tahoma"/>
          <w:sz w:val="24"/>
        </w:rPr>
      </w:pPr>
    </w:p>
    <w:p w14:paraId="153878EA" w14:textId="77777777" w:rsidR="00836576" w:rsidRDefault="00836576" w:rsidP="00836576">
      <w:pPr>
        <w:tabs>
          <w:tab w:val="left" w:pos="913"/>
        </w:tabs>
        <w:jc w:val="right"/>
        <w:rPr>
          <w:rFonts w:cs="Tahoma"/>
          <w:sz w:val="24"/>
        </w:rPr>
      </w:pPr>
    </w:p>
    <w:p w14:paraId="32836002" w14:textId="77777777" w:rsidR="004501F1" w:rsidRDefault="004501F1" w:rsidP="00F050CE">
      <w:pPr>
        <w:tabs>
          <w:tab w:val="left" w:pos="913"/>
        </w:tabs>
        <w:rPr>
          <w:rFonts w:cs="Tahoma"/>
          <w:sz w:val="24"/>
        </w:rPr>
      </w:pPr>
    </w:p>
    <w:p w14:paraId="7506ECA3" w14:textId="77777777" w:rsidR="004501F1" w:rsidRPr="004501F1" w:rsidRDefault="004501F1" w:rsidP="004501F1">
      <w:pPr>
        <w:jc w:val="right"/>
        <w:rPr>
          <w:spacing w:val="30"/>
          <w:sz w:val="28"/>
          <w:szCs w:val="28"/>
        </w:rPr>
      </w:pPr>
      <w:r w:rsidRPr="004501F1">
        <w:rPr>
          <w:spacing w:val="30"/>
          <w:sz w:val="28"/>
          <w:szCs w:val="28"/>
        </w:rPr>
        <w:t>Overeenkomst tot dienstverlening</w:t>
      </w:r>
    </w:p>
    <w:p w14:paraId="25B12719" w14:textId="77777777" w:rsidR="004501F1" w:rsidRDefault="004501F1" w:rsidP="004501F1">
      <w:pPr>
        <w:jc w:val="right"/>
        <w:rPr>
          <w:spacing w:val="30"/>
          <w:sz w:val="28"/>
          <w:szCs w:val="28"/>
        </w:rPr>
      </w:pPr>
      <w:r w:rsidRPr="004501F1">
        <w:rPr>
          <w:spacing w:val="30"/>
          <w:sz w:val="28"/>
          <w:szCs w:val="28"/>
        </w:rPr>
        <w:t>Financieringscheck Credion</w:t>
      </w:r>
    </w:p>
    <w:p w14:paraId="1835A38E" w14:textId="77777777" w:rsidR="00211C14" w:rsidRDefault="00211C14" w:rsidP="004501F1">
      <w:pPr>
        <w:jc w:val="right"/>
        <w:rPr>
          <w:spacing w:val="30"/>
          <w:sz w:val="28"/>
          <w:szCs w:val="28"/>
        </w:rPr>
      </w:pPr>
    </w:p>
    <w:p w14:paraId="5CD03E46" w14:textId="77777777" w:rsidR="00211C14" w:rsidRDefault="00211C14" w:rsidP="004501F1">
      <w:pPr>
        <w:jc w:val="right"/>
        <w:rPr>
          <w:spacing w:val="30"/>
          <w:sz w:val="28"/>
          <w:szCs w:val="28"/>
        </w:rPr>
      </w:pPr>
    </w:p>
    <w:p w14:paraId="3BF1EC68" w14:textId="74524FBB" w:rsidR="004501F1" w:rsidRPr="00211C14" w:rsidRDefault="00211C14" w:rsidP="00211C14">
      <w:pPr>
        <w:pStyle w:val="Kop1"/>
        <w:jc w:val="left"/>
        <w:rPr>
          <w:rFonts w:cs="Tahoma"/>
          <w:i w:val="0"/>
          <w:szCs w:val="22"/>
          <w:u w:val="none"/>
        </w:rPr>
      </w:pPr>
      <w:bookmarkStart w:id="0" w:name="BW_Naam"/>
      <w:bookmarkEnd w:id="0"/>
    </w:p>
    <w:p w14:paraId="4B07179D" w14:textId="232B4A22" w:rsidR="002B7461" w:rsidRPr="00C24508" w:rsidRDefault="00C24508" w:rsidP="002B7461">
      <w:pPr>
        <w:jc w:val="right"/>
        <w:rPr>
          <w:rFonts w:asciiTheme="majorHAnsi" w:hAnsiTheme="majorHAnsi" w:cstheme="majorHAnsi"/>
          <w:sz w:val="56"/>
          <w:szCs w:val="56"/>
        </w:rPr>
      </w:pPr>
      <w:r w:rsidR="00061A60" w:rsidRPr="00061A60">
        <w:rPr>
          <w:rFonts w:asciiTheme="majorHAnsi" w:hAnsiTheme="majorHAnsi" w:cstheme="majorHAnsi"/>
          <w:sz w:val="56"/>
          <w:szCs w:val="56"/>
        </w:rPr>
        <w:t>{handelsnaam}</w:t>
      </w:r>
    </w:p>
    <w:p w14:paraId="6A21C6F6" w14:textId="77777777" w:rsidR="004501F1" w:rsidRPr="00C4484C" w:rsidRDefault="004501F1" w:rsidP="002B7461">
      <w:pPr>
        <w:rPr>
          <w:spacing w:val="30"/>
          <w:sz w:val="24"/>
        </w:rPr>
      </w:pPr>
    </w:p>
    <w:p w14:paraId="2CDABEE8" w14:textId="77777777" w:rsidR="004501F1" w:rsidRPr="00C4484C" w:rsidRDefault="004501F1" w:rsidP="004501F1">
      <w:pPr>
        <w:jc w:val="right"/>
        <w:rPr>
          <w:spacing w:val="30"/>
          <w:szCs w:val="22"/>
        </w:rPr>
      </w:pPr>
    </w:p>
    <w:p w14:paraId="5EDAA791" w14:textId="665F10FA" w:rsidR="004501F1" w:rsidRPr="00C4484C" w:rsidRDefault="004501F1" w:rsidP="004501F1">
      <w:pPr>
        <w:jc w:val="right"/>
        <w:rPr>
          <w:rFonts w:cs="Tahoma"/>
          <w:szCs w:val="22"/>
        </w:rPr>
      </w:pPr>
      <w:r w:rsidRPr="00836576">
        <w:rPr>
          <w:rFonts w:cs="Tahoma"/>
          <w:szCs w:val="22"/>
        </w:rPr>
        <w:t>Datum</w:t>
      </w:r>
      <w:r w:rsidR="00A53B2F">
        <w:rPr>
          <w:rFonts w:cs="Tahoma"/>
          <w:szCs w:val="22"/>
        </w:rPr>
        <w:t xml:space="preserve">: </w:t>
      </w:r>
      <w:r w:rsidR="007E72B7">
        <w:rPr>
          <w:rFonts w:cs="Tahoma"/>
          <w:noProof/>
          <w:szCs w:val="22"/>
        </w:rPr>
        <w:t>{datum_vandaag}</w:t>
      </w:r>
    </w:p>
    <w:tbl>
      <w:tblPr>
        <w:tblpPr w:leftFromText="141" w:rightFromText="141" w:vertAnchor="text" w:horzAnchor="margin" w:tblpXSpec="right" w:tblpY="232"/>
        <w:tblW w:w="6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485"/>
      </w:tblGrid>
      <w:tr w:rsidR="004501F1" w:rsidRPr="00211C14" w14:paraId="2A5BC661" w14:textId="77777777" w:rsidTr="004501F1">
        <w:trPr>
          <w:trHeight w:val="423"/>
        </w:trPr>
        <w:tc>
          <w:tcPr>
            <w:tcW w:w="6485" w:type="dxa"/>
            <w:tcBorders>
              <w:top w:val="nil"/>
              <w:left w:val="nil"/>
              <w:bottom w:val="nil"/>
              <w:right w:val="nil"/>
            </w:tcBorders>
          </w:tcPr>
          <w:p w14:paraId="055B44FD" w14:textId="1DECC03B" w:rsidR="004501F1" w:rsidRPr="00211C14" w:rsidRDefault="004501F1" w:rsidP="004501F1">
            <w:pPr>
              <w:rPr>
                <w:szCs w:val="22"/>
              </w:rPr>
            </w:pPr>
            <w:bookmarkStart w:id="1" w:name="BW_FunctieOpdrachtgever"/>
            <w:bookmarkEnd w:id="1"/>
          </w:p>
          <w:p w14:paraId="19725330" w14:textId="182E26BA" w:rsidR="004501F1" w:rsidRPr="00211C14" w:rsidRDefault="004501F1" w:rsidP="004501F1">
            <w:pPr>
              <w:pStyle w:val="Kop1"/>
              <w:jc w:val="left"/>
              <w:rPr>
                <w:rFonts w:cs="Tahoma"/>
                <w:i w:val="0"/>
                <w:szCs w:val="22"/>
                <w:u w:val="none"/>
              </w:rPr>
            </w:pPr>
            <w:bookmarkStart w:id="2" w:name="BW_PlaatsOpdrachtgever"/>
            <w:bookmarkEnd w:id="2"/>
            <w:bookmarkStart w:id="3" w:name="BW_BedragFinCheck"/>
            <w:bookmarkEnd w:id="3"/>
          </w:p>
          <w:p w14:paraId="51EE1188" w14:textId="66919EE9" w:rsidR="004501F1" w:rsidRPr="00211C14" w:rsidRDefault="004501F1" w:rsidP="004501F1">
            <w:pPr>
              <w:pStyle w:val="Kop1"/>
              <w:jc w:val="left"/>
              <w:rPr>
                <w:rFonts w:cs="Tahoma"/>
                <w:b/>
                <w:i w:val="0"/>
                <w:caps/>
                <w:spacing w:val="30"/>
                <w:sz w:val="24"/>
                <w:u w:val="none"/>
              </w:rPr>
            </w:pPr>
            <w:bookmarkStart w:id="4" w:name="BW_CredionVertegenwoordiger"/>
            <w:bookmarkEnd w:id="4"/>
          </w:p>
          <w:p w14:paraId="352377FB" w14:textId="77777777" w:rsidR="004501F1" w:rsidRPr="00211C14" w:rsidRDefault="004501F1" w:rsidP="004501F1">
            <w:pPr>
              <w:rPr>
                <w:rFonts w:cs="Tahoma"/>
                <w:sz w:val="24"/>
              </w:rPr>
            </w:pPr>
          </w:p>
          <w:p w14:paraId="2CBEAF67" w14:textId="77777777" w:rsidR="004501F1" w:rsidRPr="00211C14" w:rsidRDefault="004501F1" w:rsidP="004501F1">
            <w:pPr>
              <w:pStyle w:val="Kop1"/>
              <w:jc w:val="left"/>
              <w:rPr>
                <w:rFonts w:cs="Tahoma"/>
                <w:b/>
                <w:i w:val="0"/>
                <w:sz w:val="16"/>
                <w:szCs w:val="16"/>
                <w:u w:val="none"/>
              </w:rPr>
            </w:pPr>
          </w:p>
        </w:tc>
      </w:tr>
    </w:tbl>
    <w:p w14:paraId="1DD6476A" w14:textId="77777777" w:rsidR="004501F1" w:rsidRPr="00211C14" w:rsidRDefault="004501F1" w:rsidP="004501F1">
      <w:pPr>
        <w:jc w:val="right"/>
        <w:rPr>
          <w:spacing w:val="30"/>
          <w:sz w:val="28"/>
          <w:szCs w:val="28"/>
        </w:rPr>
      </w:pPr>
    </w:p>
    <w:p w14:paraId="407E6E9F" w14:textId="77777777" w:rsidR="004501F1" w:rsidRDefault="004501F1" w:rsidP="004501F1">
      <w:pPr>
        <w:jc w:val="right"/>
        <w:rPr>
          <w:spacing w:val="30"/>
          <w:sz w:val="28"/>
          <w:szCs w:val="28"/>
        </w:rPr>
      </w:pPr>
    </w:p>
    <w:p w14:paraId="4D669DAE" w14:textId="77777777" w:rsidR="004501F1" w:rsidRDefault="004501F1" w:rsidP="004501F1">
      <w:pPr>
        <w:jc w:val="right"/>
        <w:rPr>
          <w:spacing w:val="30"/>
          <w:sz w:val="28"/>
          <w:szCs w:val="28"/>
        </w:rPr>
      </w:pPr>
    </w:p>
    <w:p w14:paraId="74BC06D5" w14:textId="6EBB2EE9" w:rsidR="004501F1" w:rsidRDefault="004501F1" w:rsidP="004501F1">
      <w:pPr>
        <w:jc w:val="right"/>
        <w:rPr>
          <w:spacing w:val="30"/>
          <w:sz w:val="28"/>
          <w:szCs w:val="28"/>
        </w:rPr>
      </w:pPr>
    </w:p>
    <w:p w14:paraId="1E039F6D" w14:textId="77777777" w:rsidR="00A360AE" w:rsidRPr="004501F1" w:rsidRDefault="00A360AE" w:rsidP="004501F1">
      <w:pPr>
        <w:jc w:val="right"/>
        <w:rPr>
          <w:spacing w:val="30"/>
          <w:sz w:val="28"/>
          <w:szCs w:val="28"/>
        </w:rPr>
      </w:pPr>
    </w:p>
    <w:p w14:paraId="6C5F056C" w14:textId="77777777" w:rsidR="004501F1" w:rsidRDefault="004501F1" w:rsidP="004501F1">
      <w:pPr>
        <w:framePr w:hSpace="141" w:wrap="around" w:vAnchor="text" w:hAnchor="margin" w:xAlign="right" w:y="2169"/>
        <w:rPr>
          <w:rFonts w:cs="Tahoma"/>
          <w:sz w:val="24"/>
        </w:rPr>
      </w:pPr>
    </w:p>
    <w:p w14:paraId="145FFDBE" w14:textId="77777777" w:rsidR="004501F1" w:rsidRPr="00237873" w:rsidRDefault="004501F1" w:rsidP="00F050CE">
      <w:pPr>
        <w:tabs>
          <w:tab w:val="left" w:pos="913"/>
        </w:tabs>
        <w:rPr>
          <w:rFonts w:cs="Tahoma"/>
          <w:sz w:val="24"/>
        </w:rPr>
      </w:pPr>
    </w:p>
    <w:p w14:paraId="41961F17" w14:textId="77777777" w:rsidR="004501F1" w:rsidRDefault="00237873">
      <w:pPr>
        <w:spacing w:after="160" w:line="259" w:lineRule="auto"/>
        <w:rPr>
          <w:rFonts w:cs="Tahoma"/>
          <w:sz w:val="24"/>
        </w:rPr>
      </w:pPr>
      <w:r w:rsidRPr="00237873">
        <w:rPr>
          <w:rFonts w:cs="Tahoma"/>
          <w:sz w:val="24"/>
        </w:rPr>
        <w:br w:type="page"/>
      </w:r>
    </w:p>
    <w:sdt>
      <w:sdtPr>
        <w:rPr>
          <w:rFonts w:ascii="Tahoma" w:eastAsia="Times New Roman" w:hAnsi="Tahoma" w:cs="Times New Roman"/>
          <w:color w:val="auto"/>
          <w:sz w:val="22"/>
          <w:szCs w:val="24"/>
        </w:rPr>
        <w:id w:val="-1435736261"/>
        <w:docPartObj>
          <w:docPartGallery w:val="Table of Contents"/>
          <w:docPartUnique/>
        </w:docPartObj>
      </w:sdtPr>
      <w:sdtEndPr>
        <w:rPr>
          <w:b/>
          <w:bCs/>
          <w:szCs w:val="22"/>
        </w:rPr>
      </w:sdtEndPr>
      <w:sdtContent>
        <w:p w14:paraId="3733909E" w14:textId="77777777" w:rsidR="004501F1" w:rsidRDefault="004501F1">
          <w:pPr>
            <w:pStyle w:val="Kopvaninhoudsopgave"/>
          </w:pPr>
          <w:r>
            <w:t>Inhoudsopgave</w:t>
          </w:r>
        </w:p>
        <w:p w14:paraId="3969A6D8" w14:textId="1DA8ADD8" w:rsidR="00061A60" w:rsidRDefault="004501F1">
          <w:pPr>
            <w:pStyle w:val="Inhopg1"/>
            <w:tabs>
              <w:tab w:val="right" w:leader="dot" w:pos="9060"/>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08598167" w:history="1">
            <w:r w:rsidR="00061A60" w:rsidRPr="00291D76">
              <w:rPr>
                <w:rStyle w:val="Hyperlink"/>
                <w:rFonts w:cs="Tahoma"/>
                <w:b/>
                <w:caps/>
                <w:noProof/>
                <w:spacing w:val="20"/>
              </w:rPr>
              <w:t>1.0 Overeenkomst tot dienstverlening Financieringscheck</w:t>
            </w:r>
            <w:r w:rsidR="00061A60">
              <w:rPr>
                <w:noProof/>
                <w:webHidden/>
              </w:rPr>
              <w:tab/>
            </w:r>
            <w:r w:rsidR="00061A60">
              <w:rPr>
                <w:noProof/>
                <w:webHidden/>
              </w:rPr>
              <w:fldChar w:fldCharType="begin"/>
            </w:r>
            <w:r w:rsidR="00061A60">
              <w:rPr>
                <w:noProof/>
                <w:webHidden/>
              </w:rPr>
              <w:instrText xml:space="preserve"> PAGEREF _Toc108598167 \h </w:instrText>
            </w:r>
            <w:r w:rsidR="00061A60">
              <w:rPr>
                <w:noProof/>
                <w:webHidden/>
              </w:rPr>
            </w:r>
            <w:r w:rsidR="00061A60">
              <w:rPr>
                <w:noProof/>
                <w:webHidden/>
              </w:rPr>
              <w:fldChar w:fldCharType="separate"/>
            </w:r>
            <w:r w:rsidR="00061A60">
              <w:rPr>
                <w:noProof/>
                <w:webHidden/>
              </w:rPr>
              <w:t>3</w:t>
            </w:r>
            <w:r w:rsidR="00061A60">
              <w:rPr>
                <w:noProof/>
                <w:webHidden/>
              </w:rPr>
              <w:fldChar w:fldCharType="end"/>
            </w:r>
          </w:hyperlink>
        </w:p>
        <w:p w14:paraId="25326F28" w14:textId="7E11B707" w:rsidR="00061A60" w:rsidRDefault="00061A60">
          <w:pPr>
            <w:pStyle w:val="Inhopg1"/>
            <w:tabs>
              <w:tab w:val="right" w:leader="dot" w:pos="9060"/>
            </w:tabs>
            <w:rPr>
              <w:rFonts w:asciiTheme="minorHAnsi" w:eastAsiaTheme="minorEastAsia" w:hAnsiTheme="minorHAnsi" w:cstheme="minorBidi"/>
              <w:noProof/>
              <w:szCs w:val="22"/>
            </w:rPr>
          </w:pPr>
          <w:hyperlink w:anchor="_Toc108598168" w:history="1">
            <w:r w:rsidRPr="00291D76">
              <w:rPr>
                <w:rStyle w:val="Hyperlink"/>
                <w:rFonts w:cs="Tahoma"/>
                <w:b/>
                <w:caps/>
                <w:noProof/>
                <w:spacing w:val="20"/>
              </w:rPr>
              <w:t>1.1 Inleiding</w:t>
            </w:r>
            <w:r>
              <w:rPr>
                <w:noProof/>
                <w:webHidden/>
              </w:rPr>
              <w:tab/>
            </w:r>
            <w:r>
              <w:rPr>
                <w:noProof/>
                <w:webHidden/>
              </w:rPr>
              <w:fldChar w:fldCharType="begin"/>
            </w:r>
            <w:r>
              <w:rPr>
                <w:noProof/>
                <w:webHidden/>
              </w:rPr>
              <w:instrText xml:space="preserve"> PAGEREF _Toc108598168 \h </w:instrText>
            </w:r>
            <w:r>
              <w:rPr>
                <w:noProof/>
                <w:webHidden/>
              </w:rPr>
            </w:r>
            <w:r>
              <w:rPr>
                <w:noProof/>
                <w:webHidden/>
              </w:rPr>
              <w:fldChar w:fldCharType="separate"/>
            </w:r>
            <w:r>
              <w:rPr>
                <w:noProof/>
                <w:webHidden/>
              </w:rPr>
              <w:t>3</w:t>
            </w:r>
            <w:r>
              <w:rPr>
                <w:noProof/>
                <w:webHidden/>
              </w:rPr>
              <w:fldChar w:fldCharType="end"/>
            </w:r>
          </w:hyperlink>
        </w:p>
        <w:p w14:paraId="1ADF1E56" w14:textId="052B7C03" w:rsidR="00061A60" w:rsidRDefault="00061A60">
          <w:pPr>
            <w:pStyle w:val="Inhopg1"/>
            <w:tabs>
              <w:tab w:val="right" w:leader="dot" w:pos="9060"/>
            </w:tabs>
            <w:rPr>
              <w:rFonts w:asciiTheme="minorHAnsi" w:eastAsiaTheme="minorEastAsia" w:hAnsiTheme="minorHAnsi" w:cstheme="minorBidi"/>
              <w:noProof/>
              <w:szCs w:val="22"/>
            </w:rPr>
          </w:pPr>
          <w:hyperlink w:anchor="_Toc108598169" w:history="1">
            <w:r w:rsidRPr="00291D76">
              <w:rPr>
                <w:rStyle w:val="Hyperlink"/>
                <w:rFonts w:cs="Tahoma"/>
                <w:b/>
                <w:caps/>
                <w:noProof/>
                <w:spacing w:val="20"/>
              </w:rPr>
              <w:t>1.2 Uw investering</w:t>
            </w:r>
            <w:r>
              <w:rPr>
                <w:noProof/>
                <w:webHidden/>
              </w:rPr>
              <w:tab/>
            </w:r>
            <w:r>
              <w:rPr>
                <w:noProof/>
                <w:webHidden/>
              </w:rPr>
              <w:fldChar w:fldCharType="begin"/>
            </w:r>
            <w:r>
              <w:rPr>
                <w:noProof/>
                <w:webHidden/>
              </w:rPr>
              <w:instrText xml:space="preserve"> PAGEREF _Toc108598169 \h </w:instrText>
            </w:r>
            <w:r>
              <w:rPr>
                <w:noProof/>
                <w:webHidden/>
              </w:rPr>
            </w:r>
            <w:r>
              <w:rPr>
                <w:noProof/>
                <w:webHidden/>
              </w:rPr>
              <w:fldChar w:fldCharType="separate"/>
            </w:r>
            <w:r>
              <w:rPr>
                <w:noProof/>
                <w:webHidden/>
              </w:rPr>
              <w:t>3</w:t>
            </w:r>
            <w:r>
              <w:rPr>
                <w:noProof/>
                <w:webHidden/>
              </w:rPr>
              <w:fldChar w:fldCharType="end"/>
            </w:r>
          </w:hyperlink>
        </w:p>
        <w:p w14:paraId="7C9B83AF" w14:textId="04247554" w:rsidR="00061A60" w:rsidRDefault="00061A60">
          <w:pPr>
            <w:pStyle w:val="Inhopg1"/>
            <w:tabs>
              <w:tab w:val="right" w:leader="dot" w:pos="9060"/>
            </w:tabs>
            <w:rPr>
              <w:rFonts w:asciiTheme="minorHAnsi" w:eastAsiaTheme="minorEastAsia" w:hAnsiTheme="minorHAnsi" w:cstheme="minorBidi"/>
              <w:noProof/>
              <w:szCs w:val="22"/>
            </w:rPr>
          </w:pPr>
          <w:hyperlink w:anchor="_Toc108598170" w:history="1">
            <w:r w:rsidRPr="00291D76">
              <w:rPr>
                <w:rStyle w:val="Hyperlink"/>
                <w:rFonts w:cs="Tahoma"/>
                <w:b/>
                <w:caps/>
                <w:noProof/>
                <w:spacing w:val="20"/>
              </w:rPr>
              <w:t>1.3 Werkwijze Credion</w:t>
            </w:r>
            <w:r>
              <w:rPr>
                <w:noProof/>
                <w:webHidden/>
              </w:rPr>
              <w:tab/>
            </w:r>
            <w:r>
              <w:rPr>
                <w:noProof/>
                <w:webHidden/>
              </w:rPr>
              <w:fldChar w:fldCharType="begin"/>
            </w:r>
            <w:r>
              <w:rPr>
                <w:noProof/>
                <w:webHidden/>
              </w:rPr>
              <w:instrText xml:space="preserve"> PAGEREF _Toc108598170 \h </w:instrText>
            </w:r>
            <w:r>
              <w:rPr>
                <w:noProof/>
                <w:webHidden/>
              </w:rPr>
            </w:r>
            <w:r>
              <w:rPr>
                <w:noProof/>
                <w:webHidden/>
              </w:rPr>
              <w:fldChar w:fldCharType="separate"/>
            </w:r>
            <w:r>
              <w:rPr>
                <w:noProof/>
                <w:webHidden/>
              </w:rPr>
              <w:t>3</w:t>
            </w:r>
            <w:r>
              <w:rPr>
                <w:noProof/>
                <w:webHidden/>
              </w:rPr>
              <w:fldChar w:fldCharType="end"/>
            </w:r>
          </w:hyperlink>
        </w:p>
        <w:p w14:paraId="7517C47C" w14:textId="43C1D918" w:rsidR="00061A60" w:rsidRDefault="00061A60">
          <w:pPr>
            <w:pStyle w:val="Inhopg1"/>
            <w:tabs>
              <w:tab w:val="right" w:leader="dot" w:pos="9060"/>
            </w:tabs>
            <w:rPr>
              <w:rFonts w:asciiTheme="minorHAnsi" w:eastAsiaTheme="minorEastAsia" w:hAnsiTheme="minorHAnsi" w:cstheme="minorBidi"/>
              <w:noProof/>
              <w:szCs w:val="22"/>
            </w:rPr>
          </w:pPr>
          <w:hyperlink w:anchor="_Toc108598171" w:history="1">
            <w:r w:rsidRPr="00291D76">
              <w:rPr>
                <w:rStyle w:val="Hyperlink"/>
                <w:rFonts w:cs="Tahoma"/>
                <w:b/>
                <w:caps/>
                <w:noProof/>
                <w:spacing w:val="20"/>
              </w:rPr>
              <w:t>1.4 VERWERKINg PERSOONSGEGEVENS</w:t>
            </w:r>
            <w:r>
              <w:rPr>
                <w:noProof/>
                <w:webHidden/>
              </w:rPr>
              <w:tab/>
            </w:r>
            <w:r>
              <w:rPr>
                <w:noProof/>
                <w:webHidden/>
              </w:rPr>
              <w:fldChar w:fldCharType="begin"/>
            </w:r>
            <w:r>
              <w:rPr>
                <w:noProof/>
                <w:webHidden/>
              </w:rPr>
              <w:instrText xml:space="preserve"> PAGEREF _Toc108598171 \h </w:instrText>
            </w:r>
            <w:r>
              <w:rPr>
                <w:noProof/>
                <w:webHidden/>
              </w:rPr>
            </w:r>
            <w:r>
              <w:rPr>
                <w:noProof/>
                <w:webHidden/>
              </w:rPr>
              <w:fldChar w:fldCharType="separate"/>
            </w:r>
            <w:r>
              <w:rPr>
                <w:noProof/>
                <w:webHidden/>
              </w:rPr>
              <w:t>3</w:t>
            </w:r>
            <w:r>
              <w:rPr>
                <w:noProof/>
                <w:webHidden/>
              </w:rPr>
              <w:fldChar w:fldCharType="end"/>
            </w:r>
          </w:hyperlink>
        </w:p>
        <w:p w14:paraId="2BD9C940" w14:textId="10AD79E0" w:rsidR="00061A60" w:rsidRDefault="00061A60">
          <w:pPr>
            <w:pStyle w:val="Inhopg1"/>
            <w:tabs>
              <w:tab w:val="right" w:leader="dot" w:pos="9060"/>
            </w:tabs>
            <w:rPr>
              <w:rFonts w:asciiTheme="minorHAnsi" w:eastAsiaTheme="minorEastAsia" w:hAnsiTheme="minorHAnsi" w:cstheme="minorBidi"/>
              <w:noProof/>
              <w:szCs w:val="22"/>
            </w:rPr>
          </w:pPr>
          <w:hyperlink w:anchor="_Toc108598172" w:history="1">
            <w:r w:rsidRPr="00291D76">
              <w:rPr>
                <w:rStyle w:val="Hyperlink"/>
                <w:rFonts w:cs="Tahoma"/>
                <w:b/>
                <w:caps/>
                <w:noProof/>
                <w:spacing w:val="20"/>
              </w:rPr>
              <w:t>2.0 Algemene voorwaarden</w:t>
            </w:r>
            <w:r>
              <w:rPr>
                <w:noProof/>
                <w:webHidden/>
              </w:rPr>
              <w:tab/>
            </w:r>
            <w:r>
              <w:rPr>
                <w:noProof/>
                <w:webHidden/>
              </w:rPr>
              <w:fldChar w:fldCharType="begin"/>
            </w:r>
            <w:r>
              <w:rPr>
                <w:noProof/>
                <w:webHidden/>
              </w:rPr>
              <w:instrText xml:space="preserve"> PAGEREF _Toc108598172 \h </w:instrText>
            </w:r>
            <w:r>
              <w:rPr>
                <w:noProof/>
                <w:webHidden/>
              </w:rPr>
            </w:r>
            <w:r>
              <w:rPr>
                <w:noProof/>
                <w:webHidden/>
              </w:rPr>
              <w:fldChar w:fldCharType="separate"/>
            </w:r>
            <w:r>
              <w:rPr>
                <w:noProof/>
                <w:webHidden/>
              </w:rPr>
              <w:t>5</w:t>
            </w:r>
            <w:r>
              <w:rPr>
                <w:noProof/>
                <w:webHidden/>
              </w:rPr>
              <w:fldChar w:fldCharType="end"/>
            </w:r>
          </w:hyperlink>
        </w:p>
        <w:p w14:paraId="7785300B" w14:textId="5D0A6DFF" w:rsidR="004501F1" w:rsidRDefault="004501F1">
          <w:r>
            <w:rPr>
              <w:b/>
              <w:bCs/>
            </w:rPr>
            <w:fldChar w:fldCharType="end"/>
          </w:r>
        </w:p>
      </w:sdtContent>
    </w:sdt>
    <w:p w14:paraId="4B911107" w14:textId="77777777" w:rsidR="00BF3A8D" w:rsidRDefault="00BF3A8D">
      <w:pPr>
        <w:spacing w:after="160" w:line="259" w:lineRule="auto"/>
        <w:rPr>
          <w:rFonts w:cs="Tahoma"/>
          <w:sz w:val="24"/>
        </w:rPr>
        <w:sectPr w:rsidR="00BF3A8D" w:rsidSect="00BF3A8D">
          <w:headerReference w:type="default" r:id="rId21"/>
          <w:footerReference w:type="even" r:id="rId22"/>
          <w:footerReference w:type="default" r:id="rId23"/>
          <w:headerReference w:type="first" r:id="rId24"/>
          <w:footerReference w:type="first" r:id="rId25"/>
          <w:pgSz w:w="11906" w:h="16838"/>
          <w:pgMar w:top="1826" w:right="1418" w:bottom="1986" w:left="1418" w:header="284" w:footer="0" w:gutter="0"/>
          <w:cols w:space="708"/>
          <w:titlePg/>
          <w:docGrid w:linePitch="360"/>
        </w:sectPr>
      </w:pPr>
    </w:p>
    <w:p w14:paraId="17471D46" w14:textId="77777777" w:rsidR="00237873" w:rsidRPr="00EB5D0A" w:rsidRDefault="00AA2B0D" w:rsidP="00AA2B0D">
      <w:pPr>
        <w:pStyle w:val="Kop1"/>
        <w:jc w:val="left"/>
        <w:rPr>
          <w:rFonts w:cs="Tahoma"/>
          <w:b/>
          <w:i w:val="0"/>
          <w:caps/>
          <w:spacing w:val="20"/>
          <w:szCs w:val="22"/>
          <w:u w:val="none"/>
        </w:rPr>
      </w:pPr>
      <w:bookmarkStart w:id="5" w:name="_Toc108598167"/>
      <w:bookmarkStart w:id="6" w:name="_Hlk515281799"/>
      <w:r>
        <w:rPr>
          <w:rFonts w:cs="Tahoma"/>
          <w:b/>
          <w:i w:val="0"/>
          <w:caps/>
          <w:spacing w:val="20"/>
          <w:szCs w:val="22"/>
          <w:u w:val="none"/>
        </w:rPr>
        <w:lastRenderedPageBreak/>
        <w:t xml:space="preserve">1.0 </w:t>
      </w:r>
      <w:r w:rsidR="00237873" w:rsidRPr="00EB5D0A">
        <w:rPr>
          <w:rFonts w:cs="Tahoma"/>
          <w:b/>
          <w:i w:val="0"/>
          <w:caps/>
          <w:spacing w:val="20"/>
          <w:szCs w:val="22"/>
          <w:u w:val="none"/>
        </w:rPr>
        <w:t>Overeenkomst tot dienstverlening Financieringscheck</w:t>
      </w:r>
      <w:bookmarkEnd w:id="5"/>
    </w:p>
    <w:p w14:paraId="1E3AD734" w14:textId="77777777" w:rsidR="00237873" w:rsidRPr="00237873" w:rsidRDefault="00237873" w:rsidP="00AA2B0D"/>
    <w:p w14:paraId="525EB863" w14:textId="77777777" w:rsidR="00237873" w:rsidRPr="00EB5D0A" w:rsidRDefault="00237873" w:rsidP="00AA2B0D">
      <w:pPr>
        <w:pStyle w:val="Kop1"/>
        <w:jc w:val="left"/>
        <w:rPr>
          <w:rFonts w:cs="Tahoma"/>
          <w:b/>
          <w:i w:val="0"/>
          <w:caps/>
          <w:spacing w:val="20"/>
          <w:szCs w:val="22"/>
          <w:u w:val="none"/>
        </w:rPr>
      </w:pPr>
      <w:bookmarkStart w:id="7" w:name="_Toc108598168"/>
      <w:r w:rsidRPr="00EB5D0A">
        <w:rPr>
          <w:rFonts w:cs="Tahoma"/>
          <w:b/>
          <w:i w:val="0"/>
          <w:caps/>
          <w:spacing w:val="20"/>
          <w:szCs w:val="22"/>
          <w:u w:val="none"/>
        </w:rPr>
        <w:t>1.1 Inleiding</w:t>
      </w:r>
      <w:bookmarkEnd w:id="7"/>
    </w:p>
    <w:p w14:paraId="16D48748" w14:textId="77777777" w:rsidR="00237873" w:rsidRPr="00237873" w:rsidRDefault="00237873" w:rsidP="00AA2B0D">
      <w:pPr>
        <w:rPr>
          <w:rFonts w:cs="Tahoma"/>
          <w:szCs w:val="22"/>
        </w:rPr>
      </w:pPr>
      <w:r w:rsidRPr="00237873">
        <w:rPr>
          <w:rFonts w:cs="Tahoma"/>
          <w:szCs w:val="22"/>
        </w:rPr>
        <w:t>De markt voor bedrijfsfinancieringen is de laatste jaren sterk veranderd met de opkomst van tal van nieuwe financieringsbronnen. Deze bronnen verschillen stuk voor stuk van elkaar en kunnen vaak goede oplossingen bieden voor de ondernemer die meer wil dan zijn huisbank kan financieren.</w:t>
      </w:r>
    </w:p>
    <w:p w14:paraId="72569C69" w14:textId="77777777" w:rsidR="00237873" w:rsidRDefault="00237873" w:rsidP="00AA2B0D">
      <w:pPr>
        <w:rPr>
          <w:rFonts w:cs="Tahoma"/>
          <w:szCs w:val="22"/>
        </w:rPr>
      </w:pPr>
      <w:r w:rsidRPr="00237873">
        <w:rPr>
          <w:rFonts w:cs="Tahoma"/>
          <w:szCs w:val="22"/>
        </w:rPr>
        <w:t>Credion doet u hierbij een voorstel inzak</w:t>
      </w:r>
      <w:r w:rsidR="00E3110A">
        <w:rPr>
          <w:rFonts w:cs="Tahoma"/>
          <w:szCs w:val="22"/>
        </w:rPr>
        <w:t xml:space="preserve">e het analyseren van uw huidige </w:t>
      </w:r>
      <w:r w:rsidRPr="00237873">
        <w:rPr>
          <w:rFonts w:cs="Tahoma"/>
          <w:szCs w:val="22"/>
        </w:rPr>
        <w:t>financierings</w:t>
      </w:r>
      <w:r w:rsidR="00836576">
        <w:rPr>
          <w:rFonts w:cs="Tahoma"/>
          <w:szCs w:val="22"/>
        </w:rPr>
        <w:softHyphen/>
      </w:r>
      <w:r w:rsidRPr="00237873">
        <w:rPr>
          <w:rFonts w:cs="Tahoma"/>
          <w:szCs w:val="22"/>
        </w:rPr>
        <w:t>structuur. De Financieringscheck heeft als doel inzichtelijk te maken hoe u op dit moment bent gefinancierd en in kaart te brengen waar toekomstige financieringsopties liggen.</w:t>
      </w:r>
    </w:p>
    <w:p w14:paraId="7FBB5E61" w14:textId="77777777" w:rsidR="00AA2B0D" w:rsidRPr="00237873" w:rsidRDefault="00AA2B0D" w:rsidP="00AA2B0D">
      <w:pPr>
        <w:rPr>
          <w:rFonts w:cs="Tahoma"/>
          <w:szCs w:val="22"/>
        </w:rPr>
      </w:pPr>
    </w:p>
    <w:p w14:paraId="5220A15A" w14:textId="77777777" w:rsidR="00237873" w:rsidRPr="00EB5D0A" w:rsidRDefault="00237873" w:rsidP="00AA2B0D">
      <w:pPr>
        <w:pStyle w:val="Kop1"/>
        <w:jc w:val="left"/>
        <w:rPr>
          <w:rFonts w:cs="Tahoma"/>
          <w:b/>
          <w:i w:val="0"/>
          <w:caps/>
          <w:spacing w:val="20"/>
          <w:szCs w:val="22"/>
          <w:u w:val="none"/>
        </w:rPr>
      </w:pPr>
      <w:bookmarkStart w:id="8" w:name="_Toc108598169"/>
      <w:r w:rsidRPr="00EB5D0A">
        <w:rPr>
          <w:rFonts w:cs="Tahoma"/>
          <w:b/>
          <w:i w:val="0"/>
          <w:caps/>
          <w:spacing w:val="20"/>
          <w:szCs w:val="22"/>
          <w:u w:val="none"/>
        </w:rPr>
        <w:t>1.2 Uw investering</w:t>
      </w:r>
      <w:bookmarkEnd w:id="8"/>
    </w:p>
    <w:p w14:paraId="48DAEC1C" w14:textId="407D7327" w:rsidR="00237873" w:rsidRDefault="00237873" w:rsidP="00AA2B0D">
      <w:pPr>
        <w:rPr>
          <w:rFonts w:cs="Tahoma"/>
          <w:szCs w:val="22"/>
        </w:rPr>
      </w:pPr>
      <w:r w:rsidRPr="00237873">
        <w:rPr>
          <w:rFonts w:cs="Tahoma"/>
          <w:szCs w:val="22"/>
        </w:rPr>
        <w:t xml:space="preserve">Voor de Credion Financieringscheck betaalt u éénmalig een bedrag van € </w:t>
      </w:r>
      <w:r w:rsidR="00061A60" w:rsidRPr="00061A60">
        <w:rPr>
          <w:szCs w:val="22"/>
        </w:rPr>
        <w:t>{bedrag_fincheck}</w:t>
      </w:r>
      <w:r w:rsidRPr="00237873">
        <w:rPr>
          <w:rFonts w:cs="Tahoma"/>
          <w:szCs w:val="22"/>
        </w:rPr>
        <w:t xml:space="preserve"> (exclusief BTW). Mocht u in de toekomst gebruik gaan maken van de dienstverlening van Credion, dan wordt dit bedrag verrekend met de adviesvergoeding die op dat moment wordt berekend. Voorwaarde hiervoor is dat u binnen één jaar de Credion dienstverlening start.</w:t>
      </w:r>
    </w:p>
    <w:p w14:paraId="11A0D607" w14:textId="77777777" w:rsidR="00AA2B0D" w:rsidRPr="00237873" w:rsidRDefault="00AA2B0D" w:rsidP="00AA2B0D">
      <w:pPr>
        <w:rPr>
          <w:rFonts w:cs="Tahoma"/>
          <w:szCs w:val="22"/>
        </w:rPr>
      </w:pPr>
    </w:p>
    <w:p w14:paraId="623F7493" w14:textId="77777777" w:rsidR="00237873" w:rsidRPr="00EB5D0A" w:rsidRDefault="00237873" w:rsidP="00AA2B0D">
      <w:pPr>
        <w:pStyle w:val="Kop1"/>
        <w:jc w:val="left"/>
        <w:rPr>
          <w:rFonts w:cs="Tahoma"/>
          <w:b/>
          <w:i w:val="0"/>
          <w:caps/>
          <w:spacing w:val="20"/>
          <w:szCs w:val="22"/>
          <w:u w:val="none"/>
        </w:rPr>
      </w:pPr>
      <w:bookmarkStart w:id="9" w:name="_Toc108598170"/>
      <w:r w:rsidRPr="00EB5D0A">
        <w:rPr>
          <w:rFonts w:cs="Tahoma"/>
          <w:b/>
          <w:i w:val="0"/>
          <w:caps/>
          <w:spacing w:val="20"/>
          <w:szCs w:val="22"/>
          <w:u w:val="none"/>
        </w:rPr>
        <w:t>1.3 Werkwijze Credion</w:t>
      </w:r>
      <w:bookmarkEnd w:id="9"/>
    </w:p>
    <w:p w14:paraId="376827C9" w14:textId="77777777" w:rsidR="00237873" w:rsidRDefault="00237873" w:rsidP="00AA2B0D">
      <w:pPr>
        <w:rPr>
          <w:rFonts w:cs="Tahoma"/>
          <w:szCs w:val="22"/>
        </w:rPr>
      </w:pPr>
      <w:r w:rsidRPr="00237873">
        <w:rPr>
          <w:rFonts w:cs="Tahoma"/>
          <w:szCs w:val="22"/>
        </w:rPr>
        <w:t>Na het ondertekenen van deze opdracht</w:t>
      </w:r>
      <w:r w:rsidR="00930F80">
        <w:rPr>
          <w:rFonts w:cs="Tahoma"/>
          <w:szCs w:val="22"/>
        </w:rPr>
        <w:t xml:space="preserve"> en ontvangst van betaling</w:t>
      </w:r>
      <w:r w:rsidRPr="00237873">
        <w:rPr>
          <w:rFonts w:cs="Tahoma"/>
          <w:szCs w:val="22"/>
        </w:rPr>
        <w:t xml:space="preserve"> zal de Credion adviseur een gedetailleerde analyse maken. Deze analyse bestaat uit een financiële inventarisatie, waarna uw huidige en uw optimale financieringspositie in kaart worden gebracht. De analyse wordt in een rapportage aangeboden en met u besproken zodat u een goed overzicht krijgt hoe u nu gefinancierd bent, waar voor u besparingen/kansen liggen, dan wel welke andere bronnen van geld goed zouden aansluiten op uw behoefte mocht u uitbreidingsplannen hebben.</w:t>
      </w:r>
    </w:p>
    <w:p w14:paraId="31CB1194" w14:textId="77777777" w:rsidR="00AA2B0D" w:rsidRPr="00237873" w:rsidRDefault="00AA2B0D" w:rsidP="00AA2B0D">
      <w:pPr>
        <w:rPr>
          <w:rFonts w:cs="Tahoma"/>
          <w:szCs w:val="22"/>
        </w:rPr>
      </w:pPr>
    </w:p>
    <w:p w14:paraId="566E2026" w14:textId="77777777" w:rsidR="00AA2B0D" w:rsidRPr="00EB5D0A" w:rsidRDefault="00AA2B0D" w:rsidP="00AA2B0D">
      <w:pPr>
        <w:pStyle w:val="Kop1"/>
        <w:jc w:val="left"/>
        <w:rPr>
          <w:rFonts w:cs="Tahoma"/>
          <w:b/>
          <w:i w:val="0"/>
          <w:caps/>
          <w:spacing w:val="20"/>
          <w:szCs w:val="22"/>
          <w:u w:val="none"/>
        </w:rPr>
      </w:pPr>
      <w:bookmarkStart w:id="10" w:name="_Toc108598171"/>
      <w:r w:rsidRPr="00EB5D0A">
        <w:rPr>
          <w:rFonts w:cs="Tahoma"/>
          <w:b/>
          <w:i w:val="0"/>
          <w:caps/>
          <w:spacing w:val="20"/>
          <w:szCs w:val="22"/>
          <w:u w:val="none"/>
        </w:rPr>
        <w:t>1.</w:t>
      </w:r>
      <w:r>
        <w:rPr>
          <w:rFonts w:cs="Tahoma"/>
          <w:b/>
          <w:i w:val="0"/>
          <w:caps/>
          <w:spacing w:val="20"/>
          <w:szCs w:val="22"/>
          <w:u w:val="none"/>
        </w:rPr>
        <w:t>4</w:t>
      </w:r>
      <w:r w:rsidRPr="00EB5D0A">
        <w:rPr>
          <w:rFonts w:cs="Tahoma"/>
          <w:b/>
          <w:i w:val="0"/>
          <w:caps/>
          <w:spacing w:val="20"/>
          <w:szCs w:val="22"/>
          <w:u w:val="none"/>
        </w:rPr>
        <w:t xml:space="preserve"> </w:t>
      </w:r>
      <w:r>
        <w:rPr>
          <w:rFonts w:cs="Tahoma"/>
          <w:b/>
          <w:i w:val="0"/>
          <w:caps/>
          <w:spacing w:val="20"/>
          <w:szCs w:val="22"/>
          <w:u w:val="none"/>
        </w:rPr>
        <w:t>VERWERKIN</w:t>
      </w:r>
      <w:r w:rsidR="00F62515">
        <w:rPr>
          <w:rFonts w:cs="Tahoma"/>
          <w:b/>
          <w:i w:val="0"/>
          <w:caps/>
          <w:spacing w:val="20"/>
          <w:szCs w:val="22"/>
          <w:u w:val="none"/>
        </w:rPr>
        <w:t>g</w:t>
      </w:r>
      <w:r>
        <w:rPr>
          <w:rFonts w:cs="Tahoma"/>
          <w:b/>
          <w:i w:val="0"/>
          <w:caps/>
          <w:spacing w:val="20"/>
          <w:szCs w:val="22"/>
          <w:u w:val="none"/>
        </w:rPr>
        <w:t xml:space="preserve"> PERSOONSGEGEVENS</w:t>
      </w:r>
      <w:bookmarkEnd w:id="10"/>
    </w:p>
    <w:p w14:paraId="59D43349" w14:textId="77777777" w:rsidR="00401BE1" w:rsidRDefault="00AA2B0D" w:rsidP="00AA2B0D">
      <w:pPr>
        <w:spacing w:line="259" w:lineRule="auto"/>
        <w:rPr>
          <w:rFonts w:cs="Tahoma"/>
          <w:szCs w:val="22"/>
        </w:rPr>
      </w:pPr>
      <w:r>
        <w:t>Credion verwerkt persoonsgegevens. De grondslag hiervoor is het uitvoeren van de overeenkomst, een gerechtvaardigd belang bij het verwerken van de gegevens en de uitdrukkelijke toestemming van de klant. De gegevens worden gebruikt voor het uitvoeren van de opdracht of andere wensen die voor de Opdrachtgever worden verzorgd. De gegevens kunnen door Credion worden verstrekt aan financieringsinstellingen en andere betrokken instanties of personen om deze in staat te stellen een oordeel te vormen over de financieringsaanvraag of om met Opdrachtgever in contact te komen. In deze gevallen wordt Opdrachtgever verwezen naar het privacybeleid van betreffende partijen.</w:t>
      </w:r>
      <w:bookmarkEnd w:id="6"/>
      <w:r w:rsidR="00401BE1">
        <w:rPr>
          <w:rFonts w:cs="Tahoma"/>
          <w:szCs w:val="22"/>
        </w:rPr>
        <w:br w:type="page"/>
      </w:r>
    </w:p>
    <w:p w14:paraId="4F37CE1C" w14:textId="77777777" w:rsidR="00582D8C" w:rsidRDefault="00237873" w:rsidP="00237905">
      <w:pPr>
        <w:spacing w:before="100" w:beforeAutospacing="1" w:after="100" w:afterAutospacing="1"/>
        <w:rPr>
          <w:rFonts w:eastAsiaTheme="minorHAnsi" w:cs="Tahoma"/>
          <w:szCs w:val="22"/>
          <w:lang w:eastAsia="en-US"/>
        </w:rPr>
      </w:pPr>
      <w:r w:rsidRPr="00237873">
        <w:rPr>
          <w:rFonts w:cs="Tahoma"/>
          <w:szCs w:val="22"/>
        </w:rPr>
        <w:lastRenderedPageBreak/>
        <w:t xml:space="preserve">Aldus overeengekomen en in </w:t>
      </w:r>
      <w:r w:rsidR="00582D8C" w:rsidRPr="007046D5">
        <w:rPr>
          <w:rFonts w:eastAsiaTheme="minorHAnsi" w:cs="Tahoma"/>
          <w:szCs w:val="22"/>
          <w:lang w:eastAsia="en-US"/>
        </w:rPr>
        <w:t>tweevoud getekend en geparafeerd inclusief de algemene voorwaarden.</w:t>
      </w:r>
    </w:p>
    <w:p w14:paraId="3ACCD346" w14:textId="077FDC6C" w:rsidR="00237905" w:rsidRPr="00577484" w:rsidRDefault="00237905" w:rsidP="00237905">
      <w:pPr>
        <w:spacing w:before="100" w:beforeAutospacing="1" w:after="100" w:afterAutospacing="1"/>
        <w:rPr>
          <w:rFonts w:cs="Tahoma"/>
          <w:szCs w:val="22"/>
        </w:rPr>
      </w:pPr>
      <w:r w:rsidRPr="00577484">
        <w:rPr>
          <w:rFonts w:cs="Tahoma"/>
          <w:b/>
          <w:bCs/>
          <w:szCs w:val="22"/>
        </w:rPr>
        <w:t>Opdrachtgever</w:t>
      </w:r>
    </w:p>
    <w:p w14:paraId="5ED1F281" w14:textId="5E682226" w:rsidR="00237905" w:rsidRPr="006D0AC1" w:rsidRDefault="00237905" w:rsidP="00237905">
      <w:pPr>
        <w:tabs>
          <w:tab w:val="left" w:pos="851"/>
        </w:tabs>
        <w:spacing w:before="100" w:beforeAutospacing="1" w:after="100" w:afterAutospacing="1"/>
        <w:rPr>
          <w:rFonts w:cs="Tahoma"/>
          <w:szCs w:val="22"/>
        </w:rPr>
      </w:pPr>
      <w:r w:rsidRPr="006D0AC1">
        <w:rPr>
          <w:rFonts w:cs="Tahoma"/>
          <w:szCs w:val="22"/>
        </w:rPr>
        <w:t>Naam:</w:t>
      </w:r>
      <w:r w:rsidRPr="006D0AC1">
        <w:rPr>
          <w:rFonts w:cs="Tahoma"/>
          <w:szCs w:val="22"/>
        </w:rPr>
        <w:tab/>
      </w:r>
      <w:bookmarkStart w:id="11" w:name="_Hlk515281817"/>
      <w:r w:rsidR="00C24508">
        <w:rPr>
          <w:rFonts w:cs="Tahoma"/>
          <w:szCs w:val="22"/>
        </w:rPr>
        <w:t xml:space="preserve">[Contactpersoon] </w:t>
      </w:r>
      <w:r w:rsidR="00AA2B0D">
        <w:rPr>
          <w:rFonts w:cs="Tahoma"/>
          <w:szCs w:val="22"/>
        </w:rPr>
        <w:t xml:space="preserve">namens </w:t>
      </w:r>
      <w:bookmarkEnd w:id="11"/>
      <w:r w:rsidR="00061A60">
        <w:rPr>
          <w:rFonts w:cs="Tahoma"/>
          <w:i/>
          <w:szCs w:val="22"/>
        </w:rPr>
        <w:t>{handelsnaam}</w:t>
      </w:r>
    </w:p>
    <w:p w14:paraId="3751230B" w14:textId="69D01776" w:rsidR="00237905" w:rsidRPr="00577484" w:rsidRDefault="00237905" w:rsidP="00237905">
      <w:pPr>
        <w:tabs>
          <w:tab w:val="left" w:pos="851"/>
        </w:tabs>
        <w:spacing w:before="100" w:beforeAutospacing="1" w:after="100" w:afterAutospacing="1"/>
        <w:rPr>
          <w:rFonts w:cs="Tahoma"/>
          <w:szCs w:val="22"/>
        </w:rPr>
      </w:pPr>
      <w:r w:rsidRPr="00577484">
        <w:rPr>
          <w:rFonts w:cs="Tahoma"/>
          <w:szCs w:val="22"/>
        </w:rPr>
        <w:t>Functie:</w:t>
      </w:r>
      <w:r w:rsidRPr="00577484">
        <w:rPr>
          <w:rFonts w:cs="Tahoma"/>
          <w:szCs w:val="22"/>
        </w:rPr>
        <w:tab/>
      </w:r>
      <w:r w:rsidR="00061A60" w:rsidRPr="00061A60">
        <w:rPr>
          <w:rFonts w:cs="Tahoma"/>
          <w:szCs w:val="22"/>
        </w:rPr>
        <w:t>{functie_opdrachtgever}</w:t>
      </w:r>
    </w:p>
    <w:p w14:paraId="3EBA3137" w14:textId="51017BC7" w:rsidR="00237905" w:rsidRPr="00577484" w:rsidRDefault="00237905" w:rsidP="00237905">
      <w:pPr>
        <w:tabs>
          <w:tab w:val="left" w:pos="851"/>
        </w:tabs>
        <w:spacing w:before="100" w:beforeAutospacing="1" w:after="100" w:afterAutospacing="1"/>
        <w:rPr>
          <w:rFonts w:cs="Tahoma"/>
          <w:szCs w:val="22"/>
        </w:rPr>
      </w:pPr>
      <w:r w:rsidRPr="00577484">
        <w:rPr>
          <w:rFonts w:cs="Tahoma"/>
          <w:szCs w:val="22"/>
        </w:rPr>
        <w:t>Plaats:</w:t>
      </w:r>
      <w:r w:rsidRPr="00577484">
        <w:rPr>
          <w:rFonts w:cs="Tahoma"/>
          <w:szCs w:val="22"/>
        </w:rPr>
        <w:tab/>
      </w:r>
      <w:r w:rsidR="00061A60" w:rsidRPr="00061A60">
        <w:rPr>
          <w:rFonts w:cs="Tahoma"/>
          <w:szCs w:val="22"/>
        </w:rPr>
        <w:t>{plaats_opdrachtgever}</w:t>
      </w:r>
    </w:p>
    <w:p w14:paraId="07FEEB1E" w14:textId="7094C9C0" w:rsidR="00237905" w:rsidRPr="00577484" w:rsidRDefault="00237905" w:rsidP="00237905">
      <w:pPr>
        <w:tabs>
          <w:tab w:val="left" w:pos="851"/>
        </w:tabs>
        <w:spacing w:before="100" w:beforeAutospacing="1" w:after="100" w:afterAutospacing="1"/>
        <w:rPr>
          <w:rFonts w:cs="Tahoma"/>
          <w:szCs w:val="22"/>
        </w:rPr>
      </w:pPr>
      <w:r w:rsidRPr="00577484">
        <w:rPr>
          <w:rFonts w:cs="Tahoma"/>
          <w:szCs w:val="22"/>
        </w:rPr>
        <w:t>Datum:</w:t>
      </w:r>
      <w:r w:rsidRPr="00577484">
        <w:rPr>
          <w:rFonts w:cs="Tahoma"/>
          <w:szCs w:val="22"/>
        </w:rPr>
        <w:tab/>
      </w:r>
      <w:r w:rsidR="00061A60">
        <w:rPr>
          <w:noProof/>
          <w:szCs w:val="22"/>
        </w:rPr>
        <w:t>{datum_vandaag}</w:t>
      </w:r>
    </w:p>
    <w:p w14:paraId="598E9319" w14:textId="77777777" w:rsidR="00BF3A8D" w:rsidRDefault="00BF3A8D" w:rsidP="00237905">
      <w:pPr>
        <w:spacing w:before="100" w:beforeAutospacing="1" w:after="100" w:afterAutospacing="1"/>
        <w:rPr>
          <w:rFonts w:cs="Tahoma"/>
          <w:szCs w:val="22"/>
        </w:rPr>
      </w:pPr>
    </w:p>
    <w:p w14:paraId="4DADFE92" w14:textId="77777777" w:rsidR="00237905" w:rsidRPr="00577484" w:rsidRDefault="00237905" w:rsidP="00237905">
      <w:pPr>
        <w:spacing w:before="100" w:beforeAutospacing="1" w:after="100" w:afterAutospacing="1"/>
        <w:rPr>
          <w:rFonts w:cs="Tahoma"/>
          <w:szCs w:val="22"/>
        </w:rPr>
      </w:pPr>
      <w:r w:rsidRPr="00577484">
        <w:rPr>
          <w:rFonts w:cs="Tahoma"/>
          <w:szCs w:val="22"/>
        </w:rPr>
        <w:t>__________________________________</w:t>
      </w:r>
    </w:p>
    <w:p w14:paraId="270C14BC" w14:textId="77777777" w:rsidR="00237905" w:rsidRPr="00577484" w:rsidRDefault="00237905" w:rsidP="00237905">
      <w:pPr>
        <w:spacing w:before="100" w:beforeAutospacing="1" w:after="100" w:afterAutospacing="1"/>
        <w:rPr>
          <w:rFonts w:cs="Tahoma"/>
          <w:b/>
          <w:szCs w:val="22"/>
        </w:rPr>
      </w:pPr>
      <w:r w:rsidRPr="00577484">
        <w:rPr>
          <w:rFonts w:cs="Tahoma"/>
          <w:b/>
          <w:szCs w:val="22"/>
        </w:rPr>
        <w:t>Credion</w:t>
      </w:r>
    </w:p>
    <w:p w14:paraId="15844724" w14:textId="547BEC09" w:rsidR="00237905" w:rsidRPr="00577484" w:rsidRDefault="00237905" w:rsidP="00237905">
      <w:pPr>
        <w:tabs>
          <w:tab w:val="left" w:pos="851"/>
        </w:tabs>
        <w:spacing w:before="100" w:beforeAutospacing="1" w:after="100" w:afterAutospacing="1"/>
        <w:rPr>
          <w:rFonts w:cs="Tahoma"/>
          <w:szCs w:val="22"/>
        </w:rPr>
      </w:pPr>
      <w:r w:rsidRPr="00577484">
        <w:rPr>
          <w:rFonts w:cs="Tahoma"/>
          <w:szCs w:val="22"/>
        </w:rPr>
        <w:t xml:space="preserve">Naam: </w:t>
      </w:r>
      <w:bookmarkStart w:id="12" w:name="_Hlk487199617"/>
      <w:r w:rsidRPr="00577484">
        <w:rPr>
          <w:rFonts w:cs="Tahoma"/>
          <w:szCs w:val="22"/>
        </w:rPr>
        <w:tab/>
      </w:r>
      <w:bookmarkEnd w:id="12"/>
      <w:r w:rsidR="00061A60" w:rsidRPr="00061A60">
        <w:rPr>
          <w:rFonts w:cs="Tahoma"/>
          <w:szCs w:val="22"/>
        </w:rPr>
        <w:t>{credion_adviseur}</w:t>
      </w:r>
    </w:p>
    <w:p w14:paraId="0EA9F790" w14:textId="77777777" w:rsidR="00237905" w:rsidRPr="00577484" w:rsidRDefault="00237905" w:rsidP="00237905">
      <w:pPr>
        <w:tabs>
          <w:tab w:val="left" w:pos="851"/>
        </w:tabs>
        <w:spacing w:before="100" w:beforeAutospacing="1" w:after="100" w:afterAutospacing="1"/>
        <w:rPr>
          <w:rFonts w:cs="Tahoma"/>
          <w:szCs w:val="22"/>
        </w:rPr>
      </w:pPr>
      <w:r w:rsidRPr="00577484">
        <w:rPr>
          <w:rFonts w:cs="Tahoma"/>
          <w:szCs w:val="22"/>
        </w:rPr>
        <w:t xml:space="preserve">Functie: </w:t>
      </w:r>
      <w:r w:rsidRPr="00577484">
        <w:rPr>
          <w:rFonts w:cs="Tahoma"/>
          <w:szCs w:val="22"/>
        </w:rPr>
        <w:tab/>
        <w:t>Adviseur</w:t>
      </w:r>
    </w:p>
    <w:p w14:paraId="298B0DBB" w14:textId="77777777" w:rsidR="00237905" w:rsidRPr="00577484" w:rsidRDefault="00237905" w:rsidP="00237905">
      <w:pPr>
        <w:tabs>
          <w:tab w:val="left" w:pos="851"/>
        </w:tabs>
        <w:spacing w:before="100" w:beforeAutospacing="1" w:after="100" w:afterAutospacing="1"/>
        <w:rPr>
          <w:rFonts w:cs="Tahoma"/>
          <w:szCs w:val="22"/>
        </w:rPr>
      </w:pPr>
      <w:r w:rsidRPr="00577484">
        <w:rPr>
          <w:rFonts w:cs="Tahoma"/>
          <w:szCs w:val="22"/>
        </w:rPr>
        <w:t xml:space="preserve">Plaats: </w:t>
      </w:r>
      <w:r w:rsidRPr="00577484">
        <w:rPr>
          <w:rFonts w:cs="Tahoma"/>
          <w:szCs w:val="22"/>
        </w:rPr>
        <w:tab/>
      </w:r>
      <w:r w:rsidR="00782D0B">
        <w:rPr>
          <w:rFonts w:cs="Tahoma"/>
          <w:szCs w:val="22"/>
        </w:rPr>
        <w:t>Amsterdam</w:t>
      </w:r>
    </w:p>
    <w:p w14:paraId="569A7E2C" w14:textId="541ADEB7" w:rsidR="00237905" w:rsidRPr="00577484" w:rsidRDefault="00237905" w:rsidP="00237905">
      <w:pPr>
        <w:tabs>
          <w:tab w:val="left" w:pos="851"/>
        </w:tabs>
        <w:spacing w:before="100" w:beforeAutospacing="1" w:after="100" w:afterAutospacing="1"/>
        <w:rPr>
          <w:rFonts w:cs="Tahoma"/>
          <w:szCs w:val="22"/>
        </w:rPr>
      </w:pPr>
      <w:r w:rsidRPr="00577484">
        <w:rPr>
          <w:rFonts w:cs="Tahoma"/>
          <w:szCs w:val="22"/>
        </w:rPr>
        <w:t xml:space="preserve">Datum: </w:t>
      </w:r>
      <w:r w:rsidRPr="00577484">
        <w:rPr>
          <w:rFonts w:cs="Tahoma"/>
          <w:szCs w:val="22"/>
        </w:rPr>
        <w:tab/>
      </w:r>
      <w:r w:rsidR="00061A60">
        <w:rPr>
          <w:noProof/>
          <w:szCs w:val="22"/>
        </w:rPr>
        <w:t>{datum_vandaag}</w:t>
      </w:r>
    </w:p>
    <w:p w14:paraId="7FE74382" w14:textId="77777777" w:rsidR="00BF3A8D" w:rsidRDefault="00BF3A8D" w:rsidP="00BF3A8D">
      <w:pPr>
        <w:spacing w:before="100" w:beforeAutospacing="1" w:after="100" w:afterAutospacing="1"/>
        <w:rPr>
          <w:rFonts w:cs="Tahoma"/>
          <w:szCs w:val="22"/>
        </w:rPr>
      </w:pPr>
    </w:p>
    <w:p w14:paraId="6615D726" w14:textId="77777777" w:rsidR="00BF3A8D" w:rsidRPr="00577484" w:rsidRDefault="00BF3A8D" w:rsidP="00BF3A8D">
      <w:pPr>
        <w:spacing w:before="100" w:beforeAutospacing="1" w:after="100" w:afterAutospacing="1"/>
        <w:rPr>
          <w:rFonts w:cs="Tahoma"/>
          <w:szCs w:val="22"/>
        </w:rPr>
      </w:pPr>
      <w:r w:rsidRPr="00577484">
        <w:rPr>
          <w:rFonts w:cs="Tahoma"/>
          <w:szCs w:val="22"/>
        </w:rPr>
        <w:t>__________________________________</w:t>
      </w:r>
    </w:p>
    <w:p w14:paraId="6EEBAFA2" w14:textId="77777777" w:rsidR="00237873" w:rsidRDefault="00237873">
      <w:pPr>
        <w:spacing w:after="160" w:line="259" w:lineRule="auto"/>
        <w:rPr>
          <w:rFonts w:cs="Tahoma"/>
          <w:caps/>
          <w:spacing w:val="30"/>
          <w:szCs w:val="22"/>
        </w:rPr>
      </w:pPr>
    </w:p>
    <w:p w14:paraId="62BDCA18" w14:textId="77777777" w:rsidR="00BF3A8D" w:rsidRDefault="00BF3A8D">
      <w:pPr>
        <w:spacing w:after="160" w:line="259" w:lineRule="auto"/>
        <w:rPr>
          <w:rFonts w:cs="Tahoma"/>
          <w:b/>
          <w:i/>
          <w:caps/>
          <w:spacing w:val="20"/>
          <w:szCs w:val="22"/>
        </w:rPr>
        <w:sectPr w:rsidR="00BF3A8D" w:rsidSect="00BF3A8D">
          <w:headerReference w:type="first" r:id="rId26"/>
          <w:footerReference w:type="first" r:id="rId27"/>
          <w:pgSz w:w="11906" w:h="16838"/>
          <w:pgMar w:top="1826" w:right="1418" w:bottom="1986" w:left="1418" w:header="284" w:footer="0" w:gutter="0"/>
          <w:cols w:space="708"/>
          <w:titlePg/>
          <w:docGrid w:linePitch="360"/>
        </w:sectPr>
      </w:pPr>
    </w:p>
    <w:p w14:paraId="25FED875" w14:textId="77777777" w:rsidR="00237873" w:rsidRPr="00EB5D0A" w:rsidRDefault="00237873" w:rsidP="00237873">
      <w:pPr>
        <w:pStyle w:val="Kop1"/>
        <w:jc w:val="left"/>
        <w:rPr>
          <w:rFonts w:cs="Tahoma"/>
          <w:b/>
          <w:i w:val="0"/>
          <w:caps/>
          <w:spacing w:val="20"/>
          <w:szCs w:val="22"/>
          <w:u w:val="none"/>
        </w:rPr>
      </w:pPr>
      <w:bookmarkStart w:id="13" w:name="_Toc108598172"/>
      <w:r w:rsidRPr="00EB5D0A">
        <w:rPr>
          <w:rFonts w:cs="Tahoma"/>
          <w:b/>
          <w:i w:val="0"/>
          <w:caps/>
          <w:spacing w:val="20"/>
          <w:szCs w:val="22"/>
          <w:u w:val="none"/>
        </w:rPr>
        <w:lastRenderedPageBreak/>
        <w:t>2.0 Algemene voorwaarden</w:t>
      </w:r>
      <w:bookmarkEnd w:id="13"/>
    </w:p>
    <w:p w14:paraId="3CC2BCE6" w14:textId="77777777" w:rsidR="00237873" w:rsidRPr="00237873" w:rsidRDefault="00237873" w:rsidP="00237873">
      <w:pPr>
        <w:spacing w:before="100" w:beforeAutospacing="1" w:after="100" w:afterAutospacing="1"/>
        <w:rPr>
          <w:rFonts w:cs="Tahoma"/>
          <w:sz w:val="18"/>
          <w:szCs w:val="18"/>
        </w:rPr>
      </w:pPr>
      <w:r w:rsidRPr="00237873">
        <w:rPr>
          <w:rFonts w:cs="Tahoma"/>
          <w:sz w:val="18"/>
          <w:szCs w:val="18"/>
        </w:rPr>
        <w:t>Credion is een franchise-organisatie. De franchisenemers zijn zelfstandige contractpartijen. De afspraken die in deze overeenkomst van dienstverlening worden overeengekomen binden alleen de in deze overeenkomst genoemde zelfstandige contractpartner. Andere Credion-franchisenemers en Credion Assocatie B.V. zijn geen contractpartij en zijn derhalve niet aan de overeenkomst gebonden.</w:t>
      </w:r>
    </w:p>
    <w:p w14:paraId="15D58678"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Werkingssfeer</w:t>
      </w:r>
      <w:r w:rsidRPr="00237873">
        <w:rPr>
          <w:rFonts w:cs="Tahoma"/>
          <w:sz w:val="18"/>
          <w:szCs w:val="18"/>
        </w:rPr>
        <w:br/>
        <w:t>Alle betrekkingen tussen Credion en haar Opdrachtgever zijn onderworpen aan deze algemene voorwaarden.</w:t>
      </w:r>
    </w:p>
    <w:p w14:paraId="3B9464F0"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Dienstverlening</w:t>
      </w:r>
    </w:p>
    <w:p w14:paraId="46F11FA2"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Credion zal bij de uitvoering van opdrachten van de Opdrachtgever de nodige zorgvuldigheid in acht nemen en zal daarbij naar beste vermogen met de belangen van de Opdrachtgever rekening houden.</w:t>
      </w:r>
    </w:p>
    <w:p w14:paraId="2B575887"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Credion verstrekt geen garanties met betrekking tot de resultaten van de door haar verrichte werkzaamheden, waaronder door haar verstrekte adviezen. Op Credion rust een inspanningsverplichting en geen resultaatsverplichting.</w:t>
      </w:r>
    </w:p>
    <w:p w14:paraId="50EC023E"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Inschakeling van derden</w:t>
      </w:r>
      <w:r w:rsidRPr="00237873">
        <w:rPr>
          <w:rFonts w:cs="Tahoma"/>
          <w:sz w:val="18"/>
          <w:szCs w:val="18"/>
        </w:rPr>
        <w:br/>
        <w:t>Credion is bevoegd om bij de uitvoering van opdrachten gebruik te maken van de diensten van derden. Credion is, onverminderd haar in deze voorwaarden uitgewerkte aansprakelijkheid voor eigen tekortkomingen, niet aansprakelijk voor de tekortkomingen van die derden, indien zij aantoont dat zij bij de keuze van die derde de nodige zorgvuldigheid in acht heeft genomen.</w:t>
      </w:r>
    </w:p>
    <w:p w14:paraId="091EDE24"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Wijziging in de bevoegdheid van de Opdrachtgever</w:t>
      </w:r>
      <w:r w:rsidRPr="00237873">
        <w:rPr>
          <w:rFonts w:cs="Tahoma"/>
          <w:sz w:val="18"/>
          <w:szCs w:val="18"/>
        </w:rPr>
        <w:br/>
        <w:t>Wijziging in de bevoegdheid van de Opdrachtgever of van haar vertegenwoordigers of gemachtigden zullen, ook al heeft inschrijving daarvan in de openbare registers plaatsgevonden, tegenover Credion eerst van kracht zijn nadat zij daarvan schriftelijk in kennis is gesteld.</w:t>
      </w:r>
    </w:p>
    <w:p w14:paraId="003CC7D9"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Overeenkomst van dienstverlening</w:t>
      </w:r>
      <w:r w:rsidRPr="00237873">
        <w:rPr>
          <w:rFonts w:cs="Tahoma"/>
          <w:sz w:val="18"/>
          <w:szCs w:val="18"/>
        </w:rPr>
        <w:br/>
        <w:t>De aan de Opdrachtgever verzonden overeenkomst van dienstverlening zal gelden als vastlegging van hetgeen tussen partijen is overeengekomen, tenzij de inhoud daarvan binnen acht dagen na datum verzending van die overeenkomst door de Opdrachtgever schriftelijk is weerlegd.</w:t>
      </w:r>
    </w:p>
    <w:p w14:paraId="36CB8F39"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Reclames</w:t>
      </w:r>
    </w:p>
    <w:p w14:paraId="3A424ACF"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Reclames betreffende de door Credion in rekening gebrachte bedragen dienen zo spoedig mogelijk, doch uiterlijk binnen veertien dagen na datum van de betreffende declaratie schriftelijk door de Opdrachtgever te zijn ingediend bij Credion, bij gebreke waarvan de Opdrachtgever geacht wordt de gedeclareerde bedragen te hebben geaccepteerd.</w:t>
      </w:r>
    </w:p>
    <w:p w14:paraId="1C3CCBE8"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Reclames ter zake de kwaliteit van de door Credion verrichte werkzaamheden dienen binnen 14 dagen na het moment van gehele of gedeeltelijke uitvoering dan wel nadat het gebrek had kunnen zijn waargenomen schriftelijk bij haar te zijn ingediend, bij gebreke waarvan de opdracht geacht wordt correct te zijn uitgevoerd.</w:t>
      </w:r>
    </w:p>
    <w:p w14:paraId="63673B8D"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De datum van ontvangst van de reclame bij Credion is geldend voor de reclametermijn.</w:t>
      </w:r>
    </w:p>
    <w:p w14:paraId="0A6479E0"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Reclames geven aan de Opdrachtgever geen recht op verrekening, noch op opschorting van de betaling.</w:t>
      </w:r>
    </w:p>
    <w:p w14:paraId="4BA43E32" w14:textId="3E5FEED6"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Betalingstermijn en verzuim</w:t>
      </w:r>
      <w:r w:rsidRPr="00237873">
        <w:rPr>
          <w:rFonts w:cs="Tahoma"/>
          <w:sz w:val="18"/>
          <w:szCs w:val="18"/>
        </w:rPr>
        <w:br/>
      </w:r>
      <w:r w:rsidR="00614007" w:rsidRPr="00614007">
        <w:rPr>
          <w:rFonts w:cs="Tahoma"/>
          <w:sz w:val="18"/>
          <w:szCs w:val="18"/>
        </w:rPr>
        <w:t>Ingeval de opdrachtgever de door Credion verzonden factuur niet binnen dertig dagen na factuurdatum heeft betaald, is door dit enkele feit, zonder dat er een nadere ingebrekestelling is vereist, de opdrachtgever in verzuim. Vanaf dat moment is de opdrachtgever de wettelijke (handels)rente verschuldigd over het openstaande bedrag. Bovendien zijn alle kosten die Credion maakt om het verschuldigde bedrag te innen, waaronder juridische en (buiten)gerechtelijke incassokosten, voor rekening van de opdrachtgever. De buitengerechtelijke kosten bedragen minimaal 15% van het openstaande bedrag.</w:t>
      </w:r>
    </w:p>
    <w:p w14:paraId="76F2EA5D"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Opschortingsrecht</w:t>
      </w:r>
    </w:p>
    <w:p w14:paraId="6015E8B2"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lastRenderedPageBreak/>
        <w:t>In geval de Opdrachtgever ten opzichte van Credion in verzuim is, heeft laatstgenoemde het recht de uitvoering van de aan haar verstrekte opdracht op te schorten tot het moment waarop de Opdrachtgever het verzuim heeft hersteld.</w:t>
      </w:r>
    </w:p>
    <w:p w14:paraId="438CD8B2"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Opdrachtgever is nimmer gerechtigd enige betalingsverplichting op te schorten dan wel te verrekenen.</w:t>
      </w:r>
    </w:p>
    <w:p w14:paraId="0D61EAF3"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Verminderde kredietwaardigheid van de Opdrachtgever</w:t>
      </w:r>
      <w:r w:rsidRPr="00237873">
        <w:rPr>
          <w:rFonts w:cs="Tahoma"/>
          <w:sz w:val="18"/>
          <w:szCs w:val="18"/>
        </w:rPr>
        <w:br/>
        <w:t>Mocht Credion tijdens de looptijd van de aan haar verstrekte opdracht aanwijzingen ontvangen omtrent - gezien de omvang van de verstrekte opdracht - onvoldoende kredietwaardigheid zijdens Opdrachtgever, dan heeft zij het recht de opdracht te beëindigen onverminderd de verplichting van de Opdrachtgever tot betaling van de reeds door Credion verrichte werkzaamheden.</w:t>
      </w:r>
    </w:p>
    <w:p w14:paraId="007F2E4B"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Annulering opdracht</w:t>
      </w:r>
    </w:p>
    <w:p w14:paraId="2A1FA7B3"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 xml:space="preserve">Vanaf het moment dat de opdracht van dienstverlening door de Opdrachtgever is ondertekend en door Credion retour is ontvangen, worden bij de Opdrachtgever na annulering van de opdracht door de Opdrachtgever - ongeacht de reden - alle aan onderhavige opdracht bestede uren in rekening gebracht op basis van het uurtarief zoals in de overeenkomst van dienstverlening is vastgelegd met een minimum van </w:t>
      </w:r>
      <w:r w:rsidR="00D103A3">
        <w:rPr>
          <w:rFonts w:cs="Tahoma"/>
          <w:sz w:val="18"/>
          <w:szCs w:val="18"/>
        </w:rPr>
        <w:t>2</w:t>
      </w:r>
      <w:r w:rsidRPr="00237873">
        <w:rPr>
          <w:rFonts w:cs="Tahoma"/>
          <w:sz w:val="18"/>
          <w:szCs w:val="18"/>
        </w:rPr>
        <w:t>0 uur. </w:t>
      </w:r>
    </w:p>
    <w:p w14:paraId="1B713734"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Als de Opdrachtgever na annulering van de opdracht alsnog binnen een jaar na het beëindigen van de overeenkomst met Credion een financieringsdeal overeenkomt die gebaseerd is op de verleende diensten van Credion is alsnog de gehele provisie verschuldigd minus het bedrag dat reeds is voldaan. </w:t>
      </w:r>
    </w:p>
    <w:p w14:paraId="615F7535"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Ontbinding overeenkomst</w:t>
      </w:r>
      <w:r w:rsidRPr="00237873">
        <w:rPr>
          <w:rFonts w:cs="Tahoma"/>
          <w:sz w:val="18"/>
          <w:szCs w:val="18"/>
        </w:rPr>
        <w:br/>
        <w:t>Credion heeft het recht om de overeenkomst met onmiddellijke ingang zonder rechterlijke tussenkomst bij schriftelijke verklaring te ontbinden:</w:t>
      </w:r>
    </w:p>
    <w:p w14:paraId="26205400"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Indien de Opdrachtgever tekort schiet en na een schriftelijke ingebrekestelling met een redelijke termijn voor zuivering van de tekortkoming in verzuim blijft.</w:t>
      </w:r>
    </w:p>
    <w:p w14:paraId="414348C9"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Indien Opdrachtgever (voorlopige) surseance van betaling is verleend dan wel in staat van faillissement is verklaard dan wel wordt toegelaten tot de Wet schuldsanering natuurlijke personen.</w:t>
      </w:r>
    </w:p>
    <w:p w14:paraId="4D4C171E"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Indien er omstandigheden van gewichtige aard zijn waarbij van Credion niet kan worden gevergd de overeenkomst tot de einddatum voort te zetten.</w:t>
      </w:r>
    </w:p>
    <w:p w14:paraId="7B1FBA67"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In deze situatie is de Opdrachtgever betaling van alle door Credion bestede uren verschuldigd tegen het uurtarief dat in de overeenkomst van dienstverlening is vastgelegd met een minimum van 10 uur.</w:t>
      </w:r>
    </w:p>
    <w:p w14:paraId="0B3EFFD3"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Verplichtingen Opdrachtgever</w:t>
      </w:r>
    </w:p>
    <w:p w14:paraId="0AE9059E"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Opdrachtgever is verplicht alle voor de door Credion te verrichten werkzaamheden en derhalve voor een correcte uitvoering van de opdracht benodigde gegevens aan Credion te verstrekken.</w:t>
      </w:r>
    </w:p>
    <w:p w14:paraId="28892836"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Opdrachtgever garandeert dat alle door haar verstrekte informatie juist en volledig en actueel is.</w:t>
      </w:r>
    </w:p>
    <w:p w14:paraId="30D860BB"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Opdrachtgever vrijwaart Credion tegen alle aanspraken van derden jegens Credion ten gevolge van het niet volledig zijn van dan wel niet correct zijn van de door haar verstrekte dan wel niet verstrekte gegevens.</w:t>
      </w:r>
    </w:p>
    <w:p w14:paraId="7803B9DA"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Credion heeft het recht de werkzaamheden op te schorten tot het moment dat Opdrachtgever aan de in de overeenkomst en deze algemene voorwaarden verplichtingen heeft voldaan.</w:t>
      </w:r>
    </w:p>
    <w:p w14:paraId="41FDCAD2"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Opdrachtgever geeft toestemming aan Credion om de door hem verstrekte gegevens te delen met partijen waar de financiering wordt aangevraagd. </w:t>
      </w:r>
    </w:p>
    <w:p w14:paraId="405AA00C"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Aansprakelijkheid</w:t>
      </w:r>
    </w:p>
    <w:p w14:paraId="6FBACA51"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Credion geeft geen garanties met betrekking tot het realiseren van (her)financieringen.</w:t>
      </w:r>
    </w:p>
    <w:p w14:paraId="6BF07D15"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Credion is slechts aansprakelijk voor directe schade, indien deze schade te wijten is aan opzet of grove schuld van haar.</w:t>
      </w:r>
    </w:p>
    <w:p w14:paraId="03FB91FB"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Credion is nimmer aansprakelijk voor indirecte schade, gevolgschade en bedrijfsschade.</w:t>
      </w:r>
    </w:p>
    <w:p w14:paraId="651C0DB1"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De aansprakelijkheid van Credion is in ieder geval beperkt tot het bedrag dat in het desbetreffende geval door haar verzekeraar van beroepsaansprakelijkheid wordt uitgekeerd, vermeerderd met het eigen risico.</w:t>
      </w:r>
    </w:p>
    <w:p w14:paraId="00463265"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lastRenderedPageBreak/>
        <w:t>Voor schade, waarvoor de door Credion afgesloten wettelijke aansprakelijkheidsverzekering geen dekking biedt, is de hoogte van de schadevergoeding beperkt tot de opdrachtsom.</w:t>
      </w:r>
    </w:p>
    <w:p w14:paraId="6DFB434B" w14:textId="160B3F01" w:rsidR="00237873" w:rsidRPr="00582D8C" w:rsidRDefault="00237873" w:rsidP="00582D8C">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Opdrachtgever vrijwaart Credion voor aanspraken van derden voortvloeiende uit de overeenkomst, uit welke hoofde dan ook.</w:t>
      </w:r>
    </w:p>
    <w:p w14:paraId="5B517C05"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Overmacht</w:t>
      </w:r>
    </w:p>
    <w:p w14:paraId="600FBBAF"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Indien partijen de verplichtingen uit de Overeenkomst niet, niet tijdig of niet behoorlijk kunnen nakomen ten gevolge van overmacht in de zin van art 6:75 BW dan worden die verplichtingen opgeschort tot het moment dat partijen alsnog in staat zijn deze op de overeengekomen wijze na te komen.</w:t>
      </w:r>
    </w:p>
    <w:p w14:paraId="56A009AE"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Als deze situatie zich voordoet, hebben partijen het recht de Overeenkomst geheel of gedeeltelijk en met onmiddellijke ingang schriftelijk op te zeggen, overigens zonder dat recht op enige schadevergoeding bestaat.  </w:t>
      </w:r>
    </w:p>
    <w:p w14:paraId="54A041A2"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Indien deze situatie zich voordoet zal Credion alle aan de onderhavige opdracht bestede uren in rekening brengen aan de Opdrachtgever op basis van het uurtarief dat is overeengekomen in de overeenkomst van dienstverlening met een minimum van 10 uur. </w:t>
      </w:r>
    </w:p>
    <w:p w14:paraId="2302D37F"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Geheimhouding</w:t>
      </w:r>
    </w:p>
    <w:p w14:paraId="3E787B57"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Credion is, behoudens verplichtingen die de wet hem oplegt tot openbaarmaking van bepaalde gegevens, verplicht tot geheimhouding tegenover derden, die niet bij de uitvoering van de opdracht zijn betrokken. </w:t>
      </w:r>
    </w:p>
    <w:p w14:paraId="2F208808"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Credion is gerechtigd de na bewerking verkregen cijfermatige uitkomsten, mits die uitkomsten niet te herleiden zijn tot de individuele cliënt, aan te wenden voor statistische of vergelijkende doeleinden. </w:t>
      </w:r>
    </w:p>
    <w:p w14:paraId="0E0F6311"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Auteursrechtelijke bescherming</w:t>
      </w:r>
    </w:p>
    <w:p w14:paraId="7F583393"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Alle intellectuele eigendomsrechten die rusten op door Credion uitgebrachte aanbiedingen, adviesplannen, alsmede de door haar vervaardigde of verstrekte berekeningen, beschrijvingen, modellen en dergelijke blijven bij haar berusten, ongeacht of voor de door Credion verrichte werkzaamheden kosten in rekening zijn gebracht.</w:t>
      </w:r>
    </w:p>
    <w:p w14:paraId="75BF9BA4"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De Opdrachtgever staat er voor in dat de opgestelde stukken zoals aanbiedingen, adviesplannen, alsmede de door haar vervaardigde of verstrekte berekeningen, beschrijvingen, modellen en dergelijke - behoudens zaken ter uitvoering van de overeenkomst - niet anders dan met schriftelijke toestemming van Credion worden gekopieerd, aan derden getoond, bekend gemaakt of gebruikt.</w:t>
      </w:r>
    </w:p>
    <w:p w14:paraId="52C2CB8D"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Indien Credion na aanvaarding van een opdracht van Opdrachtgever met een concreet voorstel komt, blijven de rechten op uitvoering van dit voorstel bij Credion en staat het Opdrachtgever niet vrij zonder toestemming van Credion het concrete voorstel zelf uit te voeren of door derden te laten uitvoeren. Niet naleving van het in dit lid bepaalde betekent schending van het auteursrecht, althans het recht van intellectuele/ industriële eigendom, aan Credion toebehorende, waardoor Opdrachtgever schadeplichtig wordt jegens Credion. Deze schade wordt begroot op 10% van de door de derde gerealiseerde omzet met een minimum van € 12.500,-, onverminderd het recht van Credion op aanvullende schadevergoeding.</w:t>
      </w:r>
    </w:p>
    <w:p w14:paraId="1607CC7F"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Electronische communicatie</w:t>
      </w:r>
    </w:p>
    <w:p w14:paraId="443CE9AC"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Tijdens de uitvoering van de opdracht kunnen partijen door middel van elektronische middelen met elkaar communiceren. </w:t>
      </w:r>
    </w:p>
    <w:p w14:paraId="6FDD3489"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Opdrachtgever en Credion zijn jegens elkaar niet aansprakelijk voor schade die eventueel voortvloeit ten gevolge van het gebruik van elektronische middelen van communicatie, behoudens voor zover de schade het gevolg is van opzet of grove schuld. </w:t>
      </w:r>
    </w:p>
    <w:p w14:paraId="14356FCC"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Zowel Opdrachtgever als Credion zullen al hetgeen redelijkerwijs van ieder van hen verwacht mag worden doen of nalaten ter voorkoming van deze risico's. </w:t>
      </w:r>
    </w:p>
    <w:p w14:paraId="610E9AAE" w14:textId="77777777" w:rsidR="00237873" w:rsidRPr="00237873" w:rsidRDefault="00237873" w:rsidP="00E3110A">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Toepasselijk recht en bevoegde rechter</w:t>
      </w:r>
    </w:p>
    <w:p w14:paraId="0851008C"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t>Op alle verhoudingen tussen Credion en de Opdrachtgever zal uitsluitend Nederlands recht van toepassing zijn.</w:t>
      </w:r>
    </w:p>
    <w:p w14:paraId="268EAD96" w14:textId="77777777" w:rsidR="00237873" w:rsidRPr="00237873" w:rsidRDefault="00237873" w:rsidP="00E3110A">
      <w:pPr>
        <w:numPr>
          <w:ilvl w:val="1"/>
          <w:numId w:val="9"/>
        </w:numPr>
        <w:tabs>
          <w:tab w:val="clear" w:pos="1440"/>
          <w:tab w:val="num" w:pos="1080"/>
        </w:tabs>
        <w:spacing w:before="100" w:beforeAutospacing="1" w:after="100" w:afterAutospacing="1" w:line="259" w:lineRule="auto"/>
        <w:ind w:left="1080"/>
        <w:rPr>
          <w:rFonts w:cs="Tahoma"/>
          <w:sz w:val="18"/>
          <w:szCs w:val="18"/>
        </w:rPr>
      </w:pPr>
      <w:r w:rsidRPr="00237873">
        <w:rPr>
          <w:rFonts w:cs="Tahoma"/>
          <w:sz w:val="18"/>
          <w:szCs w:val="18"/>
        </w:rPr>
        <w:lastRenderedPageBreak/>
        <w:t>Alle geschillen met betrekking tot enige overeenkomst en of ter zake van de uitleg van deze algemene voorwaarden zullen uitsluitend worden voorgelegd aan een bevoegde rechter in Nederland.</w:t>
      </w:r>
    </w:p>
    <w:p w14:paraId="4AA62C35" w14:textId="77777777" w:rsidR="000212D1" w:rsidRPr="00E3110A" w:rsidRDefault="00237873" w:rsidP="00F050CE">
      <w:pPr>
        <w:numPr>
          <w:ilvl w:val="0"/>
          <w:numId w:val="9"/>
        </w:numPr>
        <w:tabs>
          <w:tab w:val="clear" w:pos="720"/>
          <w:tab w:val="num" w:pos="360"/>
        </w:tabs>
        <w:spacing w:before="100" w:beforeAutospacing="1" w:after="100" w:afterAutospacing="1" w:line="259" w:lineRule="auto"/>
        <w:ind w:left="360"/>
        <w:rPr>
          <w:rFonts w:cs="Tahoma"/>
          <w:sz w:val="18"/>
          <w:szCs w:val="18"/>
        </w:rPr>
      </w:pPr>
      <w:r w:rsidRPr="00237873">
        <w:rPr>
          <w:rFonts w:cs="Tahoma"/>
          <w:b/>
          <w:bCs/>
          <w:sz w:val="18"/>
          <w:szCs w:val="18"/>
        </w:rPr>
        <w:t>Afwijkende bedingen</w:t>
      </w:r>
      <w:r w:rsidRPr="00237873">
        <w:rPr>
          <w:rFonts w:cs="Tahoma"/>
          <w:sz w:val="18"/>
          <w:szCs w:val="18"/>
        </w:rPr>
        <w:br/>
        <w:t>Bedingen afwijkende van deze algemene voorwaarden kunnen slechts schriftelijk worden overeengekomen.</w:t>
      </w:r>
    </w:p>
    <w:sectPr w:rsidR="000212D1" w:rsidRPr="00E3110A" w:rsidSect="00BF3A8D">
      <w:footerReference w:type="default" r:id="rId28"/>
      <w:pgSz w:w="11906" w:h="16838"/>
      <w:pgMar w:top="1826" w:right="1418" w:bottom="1986"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F250" w14:textId="77777777" w:rsidR="00BC6659" w:rsidRDefault="00BC6659" w:rsidP="00807995">
      <w:r>
        <w:separator/>
      </w:r>
    </w:p>
  </w:endnote>
  <w:endnote w:type="continuationSeparator" w:id="0">
    <w:p w14:paraId="05FB8391" w14:textId="77777777" w:rsidR="00BC6659" w:rsidRDefault="00BC6659" w:rsidP="00807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E348" w14:textId="77777777" w:rsidR="00EE0729" w:rsidRDefault="00EE0729" w:rsidP="007F5945">
    <w:pPr>
      <w:pStyle w:val="Voettekst"/>
      <w:framePr w:wrap="none"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1D1A1993" w14:textId="77777777" w:rsidR="00EE0729" w:rsidRDefault="00EE0729" w:rsidP="00EE0729">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262A" w14:textId="77777777" w:rsidR="00EE0729" w:rsidRPr="00EE0729" w:rsidRDefault="00EE0729" w:rsidP="00237873">
    <w:pPr>
      <w:pStyle w:val="Voettekst"/>
      <w:framePr w:wrap="around" w:vAnchor="text" w:hAnchor="page" w:x="10441" w:y="-1466"/>
      <w:rPr>
        <w:rStyle w:val="Paginanummer"/>
        <w:sz w:val="16"/>
        <w:szCs w:val="16"/>
      </w:rPr>
    </w:pPr>
    <w:r w:rsidRPr="00EE0729">
      <w:rPr>
        <w:rStyle w:val="Paginanummer"/>
        <w:sz w:val="16"/>
        <w:szCs w:val="16"/>
      </w:rPr>
      <w:fldChar w:fldCharType="begin"/>
    </w:r>
    <w:r w:rsidRPr="00EE0729">
      <w:rPr>
        <w:rStyle w:val="Paginanummer"/>
        <w:sz w:val="16"/>
        <w:szCs w:val="16"/>
      </w:rPr>
      <w:instrText xml:space="preserve">PAGE  </w:instrText>
    </w:r>
    <w:r w:rsidRPr="00EE0729">
      <w:rPr>
        <w:rStyle w:val="Paginanummer"/>
        <w:sz w:val="16"/>
        <w:szCs w:val="16"/>
      </w:rPr>
      <w:fldChar w:fldCharType="separate"/>
    </w:r>
    <w:r w:rsidR="00636C99">
      <w:rPr>
        <w:rStyle w:val="Paginanummer"/>
        <w:noProof/>
        <w:sz w:val="16"/>
        <w:szCs w:val="16"/>
      </w:rPr>
      <w:t>2</w:t>
    </w:r>
    <w:r w:rsidRPr="00EE0729">
      <w:rPr>
        <w:rStyle w:val="Paginanummer"/>
        <w:sz w:val="16"/>
        <w:szCs w:val="16"/>
      </w:rPr>
      <w:fldChar w:fldCharType="end"/>
    </w:r>
  </w:p>
  <w:p w14:paraId="424A06BA" w14:textId="57E3D9C8" w:rsidR="002011E5" w:rsidRDefault="00BF3A8D">
    <w:pPr>
      <w:pStyle w:val="Voettekst"/>
    </w:pPr>
    <w:r w:rsidRPr="00BF3A8D">
      <w:rPr>
        <w:noProof/>
      </w:rPr>
      <mc:AlternateContent>
        <mc:Choice Requires="wps">
          <w:drawing>
            <wp:anchor distT="0" distB="0" distL="114300" distR="114300" simplePos="0" relativeHeight="251675648" behindDoc="0" locked="0" layoutInCell="1" allowOverlap="1" wp14:anchorId="20CE48A8" wp14:editId="24C61074">
              <wp:simplePos x="0" y="0"/>
              <wp:positionH relativeFrom="column">
                <wp:posOffset>-85725</wp:posOffset>
              </wp:positionH>
              <wp:positionV relativeFrom="paragraph">
                <wp:posOffset>-800100</wp:posOffset>
              </wp:positionV>
              <wp:extent cx="5686425" cy="342900"/>
              <wp:effectExtent l="0" t="0" r="0" b="0"/>
              <wp:wrapNone/>
              <wp:docPr id="1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342900"/>
                      </a:xfrm>
                      <a:prstGeom prst="rect">
                        <a:avLst/>
                      </a:prstGeom>
                      <a:noFill/>
                      <a:ln w="9525">
                        <a:noFill/>
                        <a:miter lim="800000"/>
                        <a:headEnd/>
                        <a:tailEnd/>
                      </a:ln>
                    </wps:spPr>
                    <wps:txbx>
                      <w:txbxContent>
                        <w:p w14:paraId="3C9D8DA8" w14:textId="77777777" w:rsidR="00582D8C" w:rsidRDefault="00582D8C" w:rsidP="00582D8C">
                          <w:pPr>
                            <w:rPr>
                              <w:color w:val="000000" w:themeColor="text1"/>
                            </w:rPr>
                          </w:pPr>
                          <w:r>
                            <w:rPr>
                              <w:rFonts w:cs="Tahoma"/>
                              <w:color w:val="000000" w:themeColor="text1"/>
                              <w:sz w:val="11"/>
                              <w:szCs w:val="11"/>
                            </w:rPr>
                            <w:t>Credion Amsterdam MB Adviesgroep is een handelsnaam van V.O.F. Financieren 2.0. Op al onze diensten zijn de algemene voorwaarden van toepassing, inhoudende onder meer een beperking van de aansprakelijkheid bij schade. Deze voorwaarden worden op eerste verzoek kosteloos toegezonden. Uitdrukkelijk worden andere leveringsvoorwaarden verworpen.</w:t>
                          </w:r>
                        </w:p>
                        <w:p w14:paraId="04E8060A" w14:textId="190A564D" w:rsidR="00BF3A8D" w:rsidRPr="00BC1AB1" w:rsidRDefault="00BF3A8D" w:rsidP="00BF3A8D">
                          <w:pPr>
                            <w:rPr>
                              <w:color w:val="000000" w:themeColor="text1"/>
                            </w:rPr>
                          </w:pPr>
                        </w:p>
                      </w:txbxContent>
                    </wps:txbx>
                    <wps:bodyPr rot="0" vert="horz" wrap="square" lIns="91440" tIns="45720" rIns="91440" bIns="45720" anchor="t" anchorCtr="0">
                      <a:noAutofit/>
                    </wps:bodyPr>
                  </wps:wsp>
                </a:graphicData>
              </a:graphic>
            </wp:anchor>
          </w:drawing>
        </mc:Choice>
        <mc:Fallback xmlns:a="http://schemas.openxmlformats.org/drawingml/2006/main">
          <w:pict w14:anchorId="7D3BA3E6">
            <v:shapetype id="_x0000_t202" coordsize="21600,21600" o:spt="202" path="m,l,21600r21600,l21600,xe" w14:anchorId="20CE48A8">
              <v:stroke joinstyle="miter"/>
              <v:path gradientshapeok="t" o:connecttype="rect"/>
            </v:shapetype>
            <v:shape id="Tekstvak 2" style="position:absolute;margin-left:-6.75pt;margin-top:-63pt;width:447.75pt;height:27pt;z-index:251675648;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">
              <v:textbox>
                <w:txbxContent>
                  <w:p w:rsidR="00582D8C" w:rsidP="00582D8C" w:rsidRDefault="00582D8C" w14:paraId="77B3E29E" w14:textId="77777777">
                    <w:pPr>
                      <w:rPr>
                        <w:color w:val="000000" w:themeColor="text1"/>
                      </w:rPr>
                    </w:pPr>
                    <w:r>
                      <w:rPr>
                        <w:rFonts w:cs="Tahoma"/>
                        <w:color w:val="000000" w:themeColor="text1"/>
                        <w:sz w:val="11"/>
                        <w:szCs w:val="11"/>
                      </w:rPr>
                      <w:t>Credion Amsterdam MB Adviesgroep is een handelsnaam van V.O.F. Financieren 2.0. Op al onze diensten zijn de algemene voorwaarden van toepassing, inhoudende onder meer een beperking van de aansprakelijkheid bij schade. Deze voorwaarden worden op eerste verzoek kosteloos toegezonden. Uitdrukkelijk worden andere leveringsvoorwaarden verworpen.</w:t>
                    </w:r>
                  </w:p>
                  <w:p w:rsidRPr="00BC1AB1" w:rsidR="00BF3A8D" w:rsidP="00BF3A8D" w:rsidRDefault="00BF3A8D" w14:paraId="0A37501D" w14:textId="190A564D">
                    <w:pPr>
                      <w:rPr>
                        <w:color w:val="000000" w:themeColor="text1"/>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D8A3" w14:textId="77777777" w:rsidR="00BF3A8D" w:rsidRDefault="00BF3A8D" w:rsidP="00BF3A8D">
    <w:pPr>
      <w:pStyle w:val="Voettekst"/>
    </w:pPr>
  </w:p>
  <w:p w14:paraId="69C9BE27" w14:textId="77777777" w:rsidR="00BF3A8D" w:rsidRDefault="00BF3A8D" w:rsidP="00BF3A8D">
    <w:pPr>
      <w:pStyle w:val="Voettekst"/>
    </w:pPr>
  </w:p>
  <w:p w14:paraId="7B90CF4E" w14:textId="77777777" w:rsidR="00BF3A8D" w:rsidRDefault="00BF3A8D" w:rsidP="00BF3A8D">
    <w:pPr>
      <w:pStyle w:val="Voettekst"/>
    </w:pPr>
  </w:p>
  <w:p w14:paraId="7D6DEE2D" w14:textId="77777777" w:rsidR="00BF3A8D" w:rsidRDefault="00BF3A8D" w:rsidP="00BF3A8D">
    <w:pPr>
      <w:pStyle w:val="Voettekst"/>
    </w:pPr>
  </w:p>
  <w:p w14:paraId="7D572483" w14:textId="77777777" w:rsidR="00BF3A8D" w:rsidRDefault="00BF3A8D" w:rsidP="00BF3A8D">
    <w:pPr>
      <w:pStyle w:val="Voettekst"/>
    </w:pPr>
  </w:p>
  <w:p w14:paraId="1320B2A6" w14:textId="54AAB258" w:rsidR="00BF3A8D" w:rsidRDefault="00BF3A8D" w:rsidP="00BF3A8D">
    <w:pPr>
      <w:pStyle w:val="Voettekst"/>
    </w:pPr>
    <w:r w:rsidRPr="00BF3A8D">
      <w:rPr>
        <w:noProof/>
      </w:rPr>
      <mc:AlternateContent>
        <mc:Choice Requires="wps">
          <w:drawing>
            <wp:anchor distT="0" distB="0" distL="114300" distR="114300" simplePos="0" relativeHeight="251672576" behindDoc="0" locked="0" layoutInCell="1" allowOverlap="1" wp14:anchorId="1BAAC12F" wp14:editId="48146BDC">
              <wp:simplePos x="0" y="0"/>
              <wp:positionH relativeFrom="column">
                <wp:posOffset>85725</wp:posOffset>
              </wp:positionH>
              <wp:positionV relativeFrom="paragraph">
                <wp:posOffset>-629285</wp:posOffset>
              </wp:positionV>
              <wp:extent cx="5686425" cy="342900"/>
              <wp:effectExtent l="0" t="0" r="0" b="0"/>
              <wp:wrapNone/>
              <wp:docPr id="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342900"/>
                      </a:xfrm>
                      <a:prstGeom prst="rect">
                        <a:avLst/>
                      </a:prstGeom>
                      <a:noFill/>
                      <a:ln w="9525">
                        <a:noFill/>
                        <a:miter lim="800000"/>
                        <a:headEnd/>
                        <a:tailEnd/>
                      </a:ln>
                    </wps:spPr>
                    <wps:txbx>
                      <w:txbxContent>
                        <w:p w14:paraId="27E0DBAD" w14:textId="77777777" w:rsidR="00582D8C" w:rsidRPr="00BC1AB1" w:rsidRDefault="00582D8C" w:rsidP="00582D8C">
                          <w:pPr>
                            <w:rPr>
                              <w:color w:val="000000" w:themeColor="text1"/>
                            </w:rPr>
                          </w:pPr>
                          <w:r>
                            <w:rPr>
                              <w:rFonts w:cs="Tahoma"/>
                              <w:color w:val="000000" w:themeColor="text1"/>
                              <w:sz w:val="11"/>
                              <w:szCs w:val="11"/>
                            </w:rPr>
                            <w:t xml:space="preserve">Credion Amsterdam MB Adviesgroep is een handelsnaam van V.O.F. Financieren 2.0. </w:t>
                          </w:r>
                          <w:r w:rsidRPr="00BC1AB1">
                            <w:rPr>
                              <w:rFonts w:cs="Tahoma"/>
                              <w:color w:val="000000" w:themeColor="text1"/>
                              <w:sz w:val="11"/>
                              <w:szCs w:val="11"/>
                            </w:rPr>
                            <w:t>Op al onze diensten zijn de algemene voorwaarden van toepassing, inhoudende onder meer een beperking van de aansprakelijkheid bij schade. Deze voorwaarden worden op eerste verzoek kosteloos toegezonden. Uitdrukkelijk worden andere leveringsvoorwaarden verworpen.</w:t>
                          </w:r>
                        </w:p>
                        <w:p w14:paraId="2AF06626" w14:textId="1D4980DA" w:rsidR="00BF3A8D" w:rsidRPr="00BC1AB1" w:rsidRDefault="00BF3A8D" w:rsidP="00BF3A8D">
                          <w:pPr>
                            <w:rPr>
                              <w:color w:val="000000" w:themeColor="text1"/>
                            </w:rPr>
                          </w:pPr>
                        </w:p>
                      </w:txbxContent>
                    </wps:txbx>
                    <wps:bodyPr rot="0" vert="horz" wrap="square" lIns="91440" tIns="45720" rIns="91440" bIns="45720" anchor="t" anchorCtr="0">
                      <a:noAutofit/>
                    </wps:bodyPr>
                  </wps:wsp>
                </a:graphicData>
              </a:graphic>
            </wp:anchor>
          </w:drawing>
        </mc:Choice>
        <mc:Fallback xmlns:a="http://schemas.openxmlformats.org/drawingml/2006/main">
          <w:pict w14:anchorId="1D2977F6">
            <v:shapetype id="_x0000_t202" coordsize="21600,21600" o:spt="202" path="m,l,21600r21600,l21600,xe" w14:anchorId="1BAAC12F">
              <v:stroke joinstyle="miter"/>
              <v:path gradientshapeok="t" o:connecttype="rect"/>
            </v:shapetype>
            <v:shape id="_x0000_s1027" style="position:absolute;margin-left:6.75pt;margin-top:-49.55pt;width:447.75pt;height:27pt;z-index:251672576;visibility:visible;mso-wrap-style:squar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">
              <v:textbox>
                <w:txbxContent>
                  <w:p w:rsidRPr="00BC1AB1" w:rsidR="00582D8C" w:rsidP="00582D8C" w:rsidRDefault="00582D8C" w14:paraId="2672E1F4" w14:textId="77777777">
                    <w:pPr>
                      <w:rPr>
                        <w:color w:val="000000" w:themeColor="text1"/>
                      </w:rPr>
                    </w:pPr>
                    <w:r>
                      <w:rPr>
                        <w:rFonts w:cs="Tahoma"/>
                        <w:color w:val="000000" w:themeColor="text1"/>
                        <w:sz w:val="11"/>
                        <w:szCs w:val="11"/>
                      </w:rPr>
                      <w:t xml:space="preserve">Credion Amsterdam MB Adviesgroep is een handelsnaam van V.O.F. Financieren 2.0. </w:t>
                    </w:r>
                    <w:r w:rsidRPr="00BC1AB1">
                      <w:rPr>
                        <w:rFonts w:cs="Tahoma"/>
                        <w:color w:val="000000" w:themeColor="text1"/>
                        <w:sz w:val="11"/>
                        <w:szCs w:val="11"/>
                      </w:rPr>
                      <w:t>Op al onze diensten zijn de algemene voorwaarden van toepassing, inhoudende onder meer een beperking van de aansprakelijkheid bij schade. Deze voorwaarden worden op eerste verzoek kosteloos toegezonden. Uitdrukkelijk worden andere leveringsvoorwaarden verworpen.</w:t>
                    </w:r>
                  </w:p>
                  <w:p w:rsidRPr="00BC1AB1" w:rsidR="00BF3A8D" w:rsidP="00BF3A8D" w:rsidRDefault="00BF3A8D" w14:paraId="672A6659" w14:textId="1D4980DA">
                    <w:pPr>
                      <w:rPr>
                        <w:color w:val="000000" w:themeColor="text1"/>
                      </w:rPr>
                    </w:pPr>
                  </w:p>
                </w:txbxContent>
              </v:textbox>
            </v:shape>
          </w:pict>
        </mc:Fallback>
      </mc:AlternateContent>
    </w:r>
  </w:p>
  <w:p w14:paraId="687243EC" w14:textId="77777777" w:rsidR="00237873" w:rsidRDefault="00237873">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9888" w14:textId="77777777" w:rsidR="00BF3A8D" w:rsidRDefault="00BF3A8D" w:rsidP="00BF3A8D">
    <w:pPr>
      <w:pStyle w:val="Voettekst"/>
    </w:pPr>
  </w:p>
  <w:p w14:paraId="3EF3A201" w14:textId="77777777" w:rsidR="00BF3A8D" w:rsidRPr="00110C42" w:rsidRDefault="00BF3A8D" w:rsidP="00BF3A8D">
    <w:pPr>
      <w:pStyle w:val="Voettekst"/>
      <w:tabs>
        <w:tab w:val="clear" w:pos="4536"/>
        <w:tab w:val="clear" w:pos="9072"/>
      </w:tabs>
      <w:rPr>
        <w:rFonts w:cs="Tahoma"/>
      </w:rPr>
    </w:pPr>
    <w:r w:rsidRPr="00110C42">
      <w:rPr>
        <w:rFonts w:cs="Tahoma"/>
      </w:rPr>
      <w:t xml:space="preserve">Paraaf </w:t>
    </w:r>
    <w:r>
      <w:rPr>
        <w:rFonts w:cs="Tahoma"/>
      </w:rPr>
      <w:t>Credion</w:t>
    </w:r>
    <w:r w:rsidRPr="00110C42">
      <w:rPr>
        <w:rFonts w:cs="Tahoma"/>
      </w:rPr>
      <w:tab/>
    </w:r>
    <w:r w:rsidRPr="00110C42">
      <w:rPr>
        <w:rFonts w:cs="Tahoma"/>
      </w:rPr>
      <w:tab/>
    </w:r>
    <w:r w:rsidRPr="00110C42">
      <w:rPr>
        <w:rFonts w:cs="Tahoma"/>
      </w:rPr>
      <w:tab/>
    </w:r>
    <w:r w:rsidRPr="00110C42">
      <w:rPr>
        <w:rFonts w:cs="Tahoma"/>
      </w:rPr>
      <w:tab/>
      <w:t xml:space="preserve">Paraaf </w:t>
    </w:r>
    <w:r>
      <w:rPr>
        <w:rFonts w:cs="Tahoma"/>
      </w:rPr>
      <w:t>Opdrachtgever</w:t>
    </w:r>
  </w:p>
  <w:p w14:paraId="0525206A" w14:textId="719D0ADB" w:rsidR="00BF3A8D" w:rsidRPr="00582D8C" w:rsidRDefault="00BF3A8D" w:rsidP="00582D8C">
    <w:pPr>
      <w:pStyle w:val="Voettekst"/>
      <w:jc w:val="right"/>
      <w:rPr>
        <w:rFonts w:cs="Tahoma"/>
        <w:sz w:val="16"/>
        <w:szCs w:val="16"/>
      </w:rPr>
    </w:pPr>
    <w:r w:rsidRPr="00110C42">
      <w:rPr>
        <w:rFonts w:cs="Tahoma"/>
        <w:sz w:val="16"/>
        <w:szCs w:val="16"/>
      </w:rPr>
      <w:fldChar w:fldCharType="begin"/>
    </w:r>
    <w:r w:rsidRPr="00110C42">
      <w:rPr>
        <w:rFonts w:cs="Tahoma"/>
        <w:sz w:val="16"/>
        <w:szCs w:val="16"/>
      </w:rPr>
      <w:instrText>PAGE   \* MERGEFORMAT</w:instrText>
    </w:r>
    <w:r w:rsidRPr="00110C42">
      <w:rPr>
        <w:rFonts w:cs="Tahoma"/>
        <w:sz w:val="16"/>
        <w:szCs w:val="16"/>
      </w:rPr>
      <w:fldChar w:fldCharType="separate"/>
    </w:r>
    <w:r w:rsidR="00636C99">
      <w:rPr>
        <w:rFonts w:cs="Tahoma"/>
        <w:noProof/>
        <w:sz w:val="16"/>
        <w:szCs w:val="16"/>
      </w:rPr>
      <w:t>3</w:t>
    </w:r>
    <w:r w:rsidRPr="00110C42">
      <w:rPr>
        <w:rFonts w:cs="Tahoma"/>
        <w:sz w:val="16"/>
        <w:szCs w:val="16"/>
      </w:rPr>
      <w:fldChar w:fldCharType="end"/>
    </w:r>
  </w:p>
  <w:p w14:paraId="4DC89055" w14:textId="77777777" w:rsidR="00582D8C" w:rsidRDefault="00582D8C" w:rsidP="00BF3A8D">
    <w:pPr>
      <w:pStyle w:val="Voettekst"/>
    </w:pPr>
  </w:p>
  <w:p w14:paraId="7C592EC9" w14:textId="77777777" w:rsidR="00BF3A8D" w:rsidRDefault="00BF3A8D" w:rsidP="00BF3A8D">
    <w:pPr>
      <w:pStyle w:val="Voettekst"/>
    </w:pPr>
    <w:r w:rsidRPr="00BF3A8D">
      <w:rPr>
        <w:noProof/>
      </w:rPr>
      <mc:AlternateContent>
        <mc:Choice Requires="wps">
          <w:drawing>
            <wp:anchor distT="0" distB="0" distL="114300" distR="114300" simplePos="0" relativeHeight="251678720" behindDoc="0" locked="0" layoutInCell="1" allowOverlap="1" wp14:anchorId="52C2E7DC" wp14:editId="1A45C54E">
              <wp:simplePos x="0" y="0"/>
              <wp:positionH relativeFrom="column">
                <wp:posOffset>-57150</wp:posOffset>
              </wp:positionH>
              <wp:positionV relativeFrom="paragraph">
                <wp:posOffset>45085</wp:posOffset>
              </wp:positionV>
              <wp:extent cx="5686425" cy="342900"/>
              <wp:effectExtent l="0" t="0" r="0" b="0"/>
              <wp:wrapNone/>
              <wp:docPr id="1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342900"/>
                      </a:xfrm>
                      <a:prstGeom prst="rect">
                        <a:avLst/>
                      </a:prstGeom>
                      <a:noFill/>
                      <a:ln w="9525">
                        <a:noFill/>
                        <a:miter lim="800000"/>
                        <a:headEnd/>
                        <a:tailEnd/>
                      </a:ln>
                    </wps:spPr>
                    <wps:txbx>
                      <w:txbxContent>
                        <w:p w14:paraId="413B4847" w14:textId="77777777" w:rsidR="00582D8C" w:rsidRDefault="00582D8C" w:rsidP="00582D8C">
                          <w:pPr>
                            <w:rPr>
                              <w:color w:val="000000" w:themeColor="text1"/>
                            </w:rPr>
                          </w:pPr>
                          <w:r>
                            <w:rPr>
                              <w:rFonts w:cs="Tahoma"/>
                              <w:color w:val="000000" w:themeColor="text1"/>
                              <w:sz w:val="11"/>
                              <w:szCs w:val="11"/>
                            </w:rPr>
                            <w:t>Credion Amsterdam MB Adviesgroep is een handelsnaam van V.O.F. Financieren 2.0. Op al onze diensten zijn de algemene voorwaarden van toepassing, inhoudende onder meer een beperking van de aansprakelijkheid bij schade. Deze voorwaarden worden op eerste verzoek kosteloos toegezonden. Uitdrukkelijk worden andere leveringsvoorwaarden verworpen.</w:t>
                          </w:r>
                        </w:p>
                        <w:p w14:paraId="7A1428D5" w14:textId="2EAD163F" w:rsidR="00BF3A8D" w:rsidRPr="00BC1AB1" w:rsidRDefault="00BF3A8D" w:rsidP="00BF3A8D">
                          <w:pPr>
                            <w:rPr>
                              <w:color w:val="000000" w:themeColor="text1"/>
                            </w:rPr>
                          </w:pPr>
                        </w:p>
                      </w:txbxContent>
                    </wps:txbx>
                    <wps:bodyPr rot="0" vert="horz" wrap="square" lIns="91440" tIns="45720" rIns="91440" bIns="45720" anchor="t" anchorCtr="0">
                      <a:noAutofit/>
                    </wps:bodyPr>
                  </wps:wsp>
                </a:graphicData>
              </a:graphic>
            </wp:anchor>
          </w:drawing>
        </mc:Choice>
        <mc:Fallback xmlns:a="http://schemas.openxmlformats.org/drawingml/2006/main">
          <w:pict w14:anchorId="17F5C40D">
            <v:shapetype id="_x0000_t202" coordsize="21600,21600" o:spt="202" path="m,l,21600r21600,l21600,xe" w14:anchorId="52C2E7DC">
              <v:stroke joinstyle="miter"/>
              <v:path gradientshapeok="t" o:connecttype="rect"/>
            </v:shapetype>
            <v:shape id="_x0000_s1028" style="position:absolute;margin-left:-4.5pt;margin-top:3.55pt;width:447.75pt;height:27pt;z-index:251678720;visibility:visible;mso-wrap-style:squar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">
              <v:textbox>
                <w:txbxContent>
                  <w:p w:rsidR="00582D8C" w:rsidP="00582D8C" w:rsidRDefault="00582D8C" w14:paraId="70CE36D9" w14:textId="77777777">
                    <w:pPr>
                      <w:rPr>
                        <w:color w:val="000000" w:themeColor="text1"/>
                      </w:rPr>
                    </w:pPr>
                    <w:r>
                      <w:rPr>
                        <w:rFonts w:cs="Tahoma"/>
                        <w:color w:val="000000" w:themeColor="text1"/>
                        <w:sz w:val="11"/>
                        <w:szCs w:val="11"/>
                      </w:rPr>
                      <w:t>Credion Amsterdam MB Adviesgroep is een handelsnaam van V.O.F. Financieren 2.0. Op al onze diensten zijn de algemene voorwaarden van toepassing, inhoudende onder meer een beperking van de aansprakelijkheid bij schade. Deze voorwaarden worden op eerste verzoek kosteloos toegezonden. Uitdrukkelijk worden andere leveringsvoorwaarden verworpen.</w:t>
                    </w:r>
                  </w:p>
                  <w:p w:rsidRPr="00BC1AB1" w:rsidR="00BF3A8D" w:rsidP="00BF3A8D" w:rsidRDefault="00BF3A8D" w14:paraId="02EB378F" w14:textId="2EAD163F">
                    <w:pPr>
                      <w:rPr>
                        <w:color w:val="000000" w:themeColor="text1"/>
                      </w:rPr>
                    </w:pPr>
                  </w:p>
                </w:txbxContent>
              </v:textbox>
            </v:shape>
          </w:pict>
        </mc:Fallback>
      </mc:AlternateContent>
    </w:r>
  </w:p>
  <w:p w14:paraId="0464E2A3" w14:textId="77777777" w:rsidR="00BF3A8D" w:rsidRDefault="00BF3A8D" w:rsidP="00BF3A8D">
    <w:pPr>
      <w:pStyle w:val="Voettekst"/>
    </w:pPr>
  </w:p>
  <w:p w14:paraId="2D574662" w14:textId="77777777" w:rsidR="00BF3A8D" w:rsidRDefault="00BF3A8D" w:rsidP="00BF3A8D">
    <w:pPr>
      <w:pStyle w:val="Voettekst"/>
    </w:pPr>
  </w:p>
  <w:p w14:paraId="0833D5CD" w14:textId="77777777" w:rsidR="00BF3A8D" w:rsidRDefault="00BF3A8D" w:rsidP="00BF3A8D">
    <w:pPr>
      <w:pStyle w:val="Voettekst"/>
    </w:pPr>
  </w:p>
  <w:p w14:paraId="479DD5CA" w14:textId="3C2B3356" w:rsidR="00BF3A8D" w:rsidRDefault="00BF3A8D" w:rsidP="00BF3A8D">
    <w:pPr>
      <w:pStyle w:val="Voettekst"/>
    </w:pPr>
  </w:p>
  <w:p w14:paraId="0D1F88B1" w14:textId="77777777" w:rsidR="00BF3A8D" w:rsidRDefault="00BF3A8D">
    <w:pPr>
      <w:pStyle w:val="Voetteks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0C45" w14:textId="77777777" w:rsidR="00BF3A8D" w:rsidRDefault="00BF3A8D" w:rsidP="00BF3A8D">
    <w:pPr>
      <w:pStyle w:val="Voettekst"/>
    </w:pPr>
  </w:p>
  <w:p w14:paraId="03A1ABA1" w14:textId="77777777" w:rsidR="00BF3A8D" w:rsidRPr="00110C42" w:rsidRDefault="00BF3A8D" w:rsidP="00BF3A8D">
    <w:pPr>
      <w:pStyle w:val="Voettekst"/>
      <w:tabs>
        <w:tab w:val="clear" w:pos="4536"/>
        <w:tab w:val="clear" w:pos="9072"/>
      </w:tabs>
      <w:rPr>
        <w:rFonts w:cs="Tahoma"/>
      </w:rPr>
    </w:pPr>
    <w:r w:rsidRPr="00110C42">
      <w:rPr>
        <w:rFonts w:cs="Tahoma"/>
      </w:rPr>
      <w:t xml:space="preserve">Paraaf </w:t>
    </w:r>
    <w:r>
      <w:rPr>
        <w:rFonts w:cs="Tahoma"/>
      </w:rPr>
      <w:t>Credion</w:t>
    </w:r>
    <w:r w:rsidRPr="00110C42">
      <w:rPr>
        <w:rFonts w:cs="Tahoma"/>
      </w:rPr>
      <w:tab/>
    </w:r>
    <w:r w:rsidRPr="00110C42">
      <w:rPr>
        <w:rFonts w:cs="Tahoma"/>
      </w:rPr>
      <w:tab/>
    </w:r>
    <w:r w:rsidRPr="00110C42">
      <w:rPr>
        <w:rFonts w:cs="Tahoma"/>
      </w:rPr>
      <w:tab/>
    </w:r>
    <w:r w:rsidRPr="00110C42">
      <w:rPr>
        <w:rFonts w:cs="Tahoma"/>
      </w:rPr>
      <w:tab/>
      <w:t xml:space="preserve">Paraaf </w:t>
    </w:r>
    <w:r>
      <w:rPr>
        <w:rFonts w:cs="Tahoma"/>
      </w:rPr>
      <w:t>Opdrachtgever</w:t>
    </w:r>
  </w:p>
  <w:p w14:paraId="6C41FCED" w14:textId="3F5EB0C3" w:rsidR="00BF3A8D" w:rsidRPr="00110C42" w:rsidRDefault="00BF3A8D" w:rsidP="00BF3A8D">
    <w:pPr>
      <w:pStyle w:val="Voettekst"/>
      <w:jc w:val="right"/>
      <w:rPr>
        <w:rFonts w:cs="Tahoma"/>
        <w:sz w:val="16"/>
        <w:szCs w:val="16"/>
      </w:rPr>
    </w:pPr>
    <w:r w:rsidRPr="00110C42">
      <w:rPr>
        <w:rFonts w:cs="Tahoma"/>
        <w:sz w:val="16"/>
        <w:szCs w:val="16"/>
      </w:rPr>
      <w:fldChar w:fldCharType="begin"/>
    </w:r>
    <w:r w:rsidRPr="00110C42">
      <w:rPr>
        <w:rFonts w:cs="Tahoma"/>
        <w:sz w:val="16"/>
        <w:szCs w:val="16"/>
      </w:rPr>
      <w:instrText>PAGE   \* MERGEFORMAT</w:instrText>
    </w:r>
    <w:r w:rsidRPr="00110C42">
      <w:rPr>
        <w:rFonts w:cs="Tahoma"/>
        <w:sz w:val="16"/>
        <w:szCs w:val="16"/>
      </w:rPr>
      <w:fldChar w:fldCharType="separate"/>
    </w:r>
    <w:r w:rsidR="00636C99">
      <w:rPr>
        <w:rFonts w:cs="Tahoma"/>
        <w:noProof/>
        <w:sz w:val="16"/>
        <w:szCs w:val="16"/>
      </w:rPr>
      <w:t>7</w:t>
    </w:r>
    <w:r w:rsidRPr="00110C42">
      <w:rPr>
        <w:rFonts w:cs="Tahoma"/>
        <w:sz w:val="16"/>
        <w:szCs w:val="16"/>
      </w:rPr>
      <w:fldChar w:fldCharType="end"/>
    </w:r>
  </w:p>
  <w:p w14:paraId="3A910E34" w14:textId="77777777" w:rsidR="00BF3A8D" w:rsidRDefault="008174D2" w:rsidP="00BF3A8D">
    <w:pPr>
      <w:pStyle w:val="Voettekst"/>
    </w:pPr>
    <w:r w:rsidRPr="00BF3A8D">
      <w:rPr>
        <w:noProof/>
      </w:rPr>
      <mc:AlternateContent>
        <mc:Choice Requires="wps">
          <w:drawing>
            <wp:anchor distT="0" distB="0" distL="114300" distR="114300" simplePos="0" relativeHeight="251683840" behindDoc="0" locked="0" layoutInCell="1" allowOverlap="1" wp14:anchorId="77112D29" wp14:editId="68FE7554">
              <wp:simplePos x="0" y="0"/>
              <wp:positionH relativeFrom="column">
                <wp:posOffset>-347980</wp:posOffset>
              </wp:positionH>
              <wp:positionV relativeFrom="paragraph">
                <wp:posOffset>139700</wp:posOffset>
              </wp:positionV>
              <wp:extent cx="5687059" cy="381000"/>
              <wp:effectExtent l="0" t="0" r="0" b="0"/>
              <wp:wrapNone/>
              <wp:docPr id="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7059" cy="381000"/>
                      </a:xfrm>
                      <a:prstGeom prst="rect">
                        <a:avLst/>
                      </a:prstGeom>
                      <a:noFill/>
                      <a:ln w="9525">
                        <a:noFill/>
                        <a:miter lim="800000"/>
                        <a:headEnd/>
                        <a:tailEnd/>
                      </a:ln>
                    </wps:spPr>
                    <wps:txbx>
                      <w:txbxContent>
                        <w:p w14:paraId="66B242CA" w14:textId="77777777" w:rsidR="00582D8C" w:rsidRDefault="00582D8C" w:rsidP="00582D8C">
                          <w:pPr>
                            <w:rPr>
                              <w:color w:val="000000" w:themeColor="text1"/>
                            </w:rPr>
                          </w:pPr>
                          <w:r>
                            <w:rPr>
                              <w:rFonts w:cs="Tahoma"/>
                              <w:color w:val="000000" w:themeColor="text1"/>
                              <w:sz w:val="11"/>
                              <w:szCs w:val="11"/>
                            </w:rPr>
                            <w:t>Credion Amsterdam MB Adviesgroep is een handelsnaam van V.O.F. Financieren 2.0. Op al onze diensten zijn de algemene voorwaarden van toepassing, inhoudende onder meer een beperking van de aansprakelijkheid bij schade. Deze voorwaarden worden op eerste verzoek kosteloos toegezonden. Uitdrukkelijk worden andere leveringsvoorwaarden verworpen.</w:t>
                          </w:r>
                        </w:p>
                        <w:p w14:paraId="3539B4EA" w14:textId="0F9BCA72" w:rsidR="00BF3A8D" w:rsidRPr="00BC1AB1" w:rsidRDefault="00BF3A8D" w:rsidP="00BF3A8D">
                          <w:pPr>
                            <w:rPr>
                              <w:color w:val="000000" w:themeColor="text1"/>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a="http://schemas.openxmlformats.org/drawingml/2006/main">
          <w:pict w14:anchorId="68FF3075">
            <v:shapetype id="_x0000_t202" coordsize="21600,21600" o:spt="202" path="m,l,21600r21600,l21600,xe" w14:anchorId="77112D29">
              <v:stroke joinstyle="miter"/>
              <v:path gradientshapeok="t" o:connecttype="rect"/>
            </v:shapetype>
            <v:shape id="_x0000_s1029" style="position:absolute;margin-left:-27.4pt;margin-top:11pt;width:447.8pt;height:30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">
              <v:textbox>
                <w:txbxContent>
                  <w:p w:rsidR="00582D8C" w:rsidP="00582D8C" w:rsidRDefault="00582D8C" w14:paraId="16D39B9E" w14:textId="77777777">
                    <w:pPr>
                      <w:rPr>
                        <w:color w:val="000000" w:themeColor="text1"/>
                      </w:rPr>
                    </w:pPr>
                    <w:r>
                      <w:rPr>
                        <w:rFonts w:cs="Tahoma"/>
                        <w:color w:val="000000" w:themeColor="text1"/>
                        <w:sz w:val="11"/>
                        <w:szCs w:val="11"/>
                      </w:rPr>
                      <w:t>Credion Amsterdam MB Adviesgroep is een handelsnaam van V.O.F. Financieren 2.0. Op al onze diensten zijn de algemene voorwaarden van toepassing, inhoudende onder meer een beperking van de aansprakelijkheid bij schade. Deze voorwaarden worden op eerste verzoek kosteloos toegezonden. Uitdrukkelijk worden andere leveringsvoorwaarden verworpen.</w:t>
                    </w:r>
                  </w:p>
                  <w:p w:rsidRPr="00BC1AB1" w:rsidR="00BF3A8D" w:rsidP="00BF3A8D" w:rsidRDefault="00BF3A8D" w14:paraId="5DAB6C7B" w14:textId="0F9BCA72">
                    <w:pPr>
                      <w:rPr>
                        <w:color w:val="000000" w:themeColor="text1"/>
                      </w:rPr>
                    </w:pPr>
                  </w:p>
                </w:txbxContent>
              </v:textbox>
            </v:shape>
          </w:pict>
        </mc:Fallback>
      </mc:AlternateContent>
    </w:r>
  </w:p>
  <w:p w14:paraId="69DAAF57" w14:textId="77777777" w:rsidR="00BF3A8D" w:rsidRDefault="00BF3A8D" w:rsidP="00BF3A8D">
    <w:pPr>
      <w:pStyle w:val="Voettekst"/>
    </w:pPr>
  </w:p>
  <w:p w14:paraId="05857D44" w14:textId="77777777" w:rsidR="00BF3A8D" w:rsidRDefault="00BF3A8D" w:rsidP="00BF3A8D">
    <w:pPr>
      <w:pStyle w:val="Voettekst"/>
    </w:pPr>
  </w:p>
  <w:p w14:paraId="6D235951" w14:textId="77777777" w:rsidR="00BF3A8D" w:rsidRDefault="00BF3A8D" w:rsidP="00BF3A8D">
    <w:pPr>
      <w:pStyle w:val="Voettekst"/>
    </w:pPr>
  </w:p>
  <w:p w14:paraId="00265A70" w14:textId="77777777" w:rsidR="00BF3A8D" w:rsidRDefault="00BF3A8D" w:rsidP="00BF3A8D">
    <w:pPr>
      <w:pStyle w:val="Voettekst"/>
    </w:pPr>
  </w:p>
  <w:p w14:paraId="5A681E47" w14:textId="77777777" w:rsidR="00BF3A8D" w:rsidRDefault="00BF3A8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ACB23" w14:textId="77777777" w:rsidR="00BC6659" w:rsidRDefault="00BC6659" w:rsidP="00807995">
      <w:r>
        <w:separator/>
      </w:r>
    </w:p>
  </w:footnote>
  <w:footnote w:type="continuationSeparator" w:id="0">
    <w:p w14:paraId="54AF3C7A" w14:textId="77777777" w:rsidR="00BC6659" w:rsidRDefault="00BC6659" w:rsidP="00807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10BF8" w14:textId="77777777" w:rsidR="0093659F" w:rsidRDefault="0093659F" w:rsidP="0093659F">
    <w:pPr>
      <w:pStyle w:val="Koptekst"/>
      <w:tabs>
        <w:tab w:val="clear" w:pos="4536"/>
        <w:tab w:val="clear" w:pos="9072"/>
        <w:tab w:val="center" w:pos="4535"/>
      </w:tabs>
      <w:ind w:left="708"/>
      <w:rPr>
        <w:b/>
        <w:sz w:val="16"/>
        <w:szCs w:val="16"/>
      </w:rPr>
    </w:pPr>
  </w:p>
  <w:p w14:paraId="74E52300" w14:textId="77777777" w:rsidR="0093659F" w:rsidRDefault="0093659F" w:rsidP="0093659F">
    <w:pPr>
      <w:pStyle w:val="Koptekst"/>
      <w:tabs>
        <w:tab w:val="clear" w:pos="4536"/>
        <w:tab w:val="clear" w:pos="9072"/>
        <w:tab w:val="center" w:pos="4535"/>
      </w:tabs>
      <w:ind w:left="708"/>
      <w:rPr>
        <w:b/>
        <w:sz w:val="16"/>
        <w:szCs w:val="16"/>
      </w:rPr>
    </w:pPr>
  </w:p>
  <w:p w14:paraId="338427ED" w14:textId="77777777" w:rsidR="00582D8C" w:rsidRDefault="00582D8C" w:rsidP="00582D8C">
    <w:pPr>
      <w:pStyle w:val="Koptekst"/>
      <w:tabs>
        <w:tab w:val="clear" w:pos="4536"/>
        <w:tab w:val="clear" w:pos="9072"/>
        <w:tab w:val="center" w:pos="4535"/>
      </w:tabs>
      <w:rPr>
        <w:b/>
        <w:sz w:val="16"/>
        <w:szCs w:val="16"/>
      </w:rPr>
    </w:pPr>
    <w:r>
      <w:rPr>
        <w:noProof/>
      </w:rPr>
      <mc:AlternateContent>
        <mc:Choice Requires="wpg">
          <w:drawing>
            <wp:anchor distT="0" distB="0" distL="0" distR="0" simplePos="0" relativeHeight="251688960" behindDoc="0" locked="0" layoutInCell="1" allowOverlap="1" wp14:anchorId="140CE778" wp14:editId="4E18A648">
              <wp:simplePos x="0" y="0"/>
              <wp:positionH relativeFrom="page">
                <wp:align>right</wp:align>
              </wp:positionH>
              <wp:positionV relativeFrom="page">
                <wp:align>top</wp:align>
              </wp:positionV>
              <wp:extent cx="4953635" cy="2387600"/>
              <wp:effectExtent l="0" t="0" r="0" b="0"/>
              <wp:wrapNone/>
              <wp:docPr id="20185107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635" cy="2387600"/>
                        <a:chOff x="0" y="0"/>
                        <a:chExt cx="4953635" cy="2387600"/>
                      </a:xfrm>
                    </wpg:grpSpPr>
                    <wps:wsp>
                      <wps:cNvPr id="1960110365" name="Graphic 2"/>
                      <wps:cNvSpPr/>
                      <wps:spPr>
                        <a:xfrm>
                          <a:off x="2553716" y="0"/>
                          <a:ext cx="2399665" cy="2371090"/>
                        </a:xfrm>
                        <a:custGeom>
                          <a:avLst/>
                          <a:gdLst/>
                          <a:ahLst/>
                          <a:cxnLst/>
                          <a:rect l="l" t="t" r="r" b="b"/>
                          <a:pathLst>
                            <a:path w="2399665" h="2371090">
                              <a:moveTo>
                                <a:pt x="2399499" y="2371051"/>
                              </a:moveTo>
                              <a:lnTo>
                                <a:pt x="0" y="2371051"/>
                              </a:lnTo>
                              <a:lnTo>
                                <a:pt x="0" y="0"/>
                              </a:lnTo>
                              <a:lnTo>
                                <a:pt x="2399499" y="0"/>
                              </a:lnTo>
                              <a:lnTo>
                                <a:pt x="2399499" y="2371051"/>
                              </a:lnTo>
                              <a:close/>
                            </a:path>
                          </a:pathLst>
                        </a:custGeom>
                        <a:solidFill>
                          <a:srgbClr val="0066B2"/>
                        </a:solidFill>
                      </wps:spPr>
                      <wps:bodyPr wrap="square" lIns="0" tIns="0" rIns="0" bIns="0" rtlCol="0">
                        <a:prstTxWarp prst="textNoShape">
                          <a:avLst/>
                        </a:prstTxWarp>
                        <a:noAutofit/>
                      </wps:bodyPr>
                    </wps:wsp>
                    <wps:wsp>
                      <wps:cNvPr id="577037294" name="Graphic 3"/>
                      <wps:cNvSpPr/>
                      <wps:spPr>
                        <a:xfrm>
                          <a:off x="358396" y="0"/>
                          <a:ext cx="4594860" cy="2371090"/>
                        </a:xfrm>
                        <a:custGeom>
                          <a:avLst/>
                          <a:gdLst/>
                          <a:ahLst/>
                          <a:cxnLst/>
                          <a:rect l="l" t="t" r="r" b="b"/>
                          <a:pathLst>
                            <a:path w="4594860" h="2371090">
                              <a:moveTo>
                                <a:pt x="2611522" y="0"/>
                              </a:moveTo>
                              <a:lnTo>
                                <a:pt x="2284583" y="0"/>
                              </a:lnTo>
                              <a:lnTo>
                                <a:pt x="2255518" y="1976"/>
                              </a:lnTo>
                              <a:lnTo>
                                <a:pt x="2208000" y="6135"/>
                              </a:lnTo>
                              <a:lnTo>
                                <a:pt x="2160747" y="11193"/>
                              </a:lnTo>
                              <a:lnTo>
                                <a:pt x="2113766" y="17144"/>
                              </a:lnTo>
                              <a:lnTo>
                                <a:pt x="2067066" y="23977"/>
                              </a:lnTo>
                              <a:lnTo>
                                <a:pt x="2020655" y="31685"/>
                              </a:lnTo>
                              <a:lnTo>
                                <a:pt x="1974544" y="40258"/>
                              </a:lnTo>
                              <a:lnTo>
                                <a:pt x="1928739" y="49688"/>
                              </a:lnTo>
                              <a:lnTo>
                                <a:pt x="1883250" y="59967"/>
                              </a:lnTo>
                              <a:lnTo>
                                <a:pt x="1838085" y="71085"/>
                              </a:lnTo>
                              <a:lnTo>
                                <a:pt x="1793253" y="83035"/>
                              </a:lnTo>
                              <a:lnTo>
                                <a:pt x="1748763" y="95807"/>
                              </a:lnTo>
                              <a:lnTo>
                                <a:pt x="1704624" y="109392"/>
                              </a:lnTo>
                              <a:lnTo>
                                <a:pt x="1660843" y="123783"/>
                              </a:lnTo>
                              <a:lnTo>
                                <a:pt x="1617430" y="138970"/>
                              </a:lnTo>
                              <a:lnTo>
                                <a:pt x="1574394" y="154944"/>
                              </a:lnTo>
                              <a:lnTo>
                                <a:pt x="1531742" y="171698"/>
                              </a:lnTo>
                              <a:lnTo>
                                <a:pt x="1489484" y="189222"/>
                              </a:lnTo>
                              <a:lnTo>
                                <a:pt x="1447628" y="207508"/>
                              </a:lnTo>
                              <a:lnTo>
                                <a:pt x="1406184" y="226547"/>
                              </a:lnTo>
                              <a:lnTo>
                                <a:pt x="1365159" y="246330"/>
                              </a:lnTo>
                              <a:lnTo>
                                <a:pt x="1324562" y="266849"/>
                              </a:lnTo>
                              <a:lnTo>
                                <a:pt x="1284402" y="288096"/>
                              </a:lnTo>
                              <a:lnTo>
                                <a:pt x="1244688" y="310060"/>
                              </a:lnTo>
                              <a:lnTo>
                                <a:pt x="1205428" y="332735"/>
                              </a:lnTo>
                              <a:lnTo>
                                <a:pt x="1166631" y="356110"/>
                              </a:lnTo>
                              <a:lnTo>
                                <a:pt x="1128306" y="380178"/>
                              </a:lnTo>
                              <a:lnTo>
                                <a:pt x="1090461" y="404930"/>
                              </a:lnTo>
                              <a:lnTo>
                                <a:pt x="1053104" y="430357"/>
                              </a:lnTo>
                              <a:lnTo>
                                <a:pt x="1016246" y="456450"/>
                              </a:lnTo>
                              <a:lnTo>
                                <a:pt x="979893" y="483201"/>
                              </a:lnTo>
                              <a:lnTo>
                                <a:pt x="944055" y="510601"/>
                              </a:lnTo>
                              <a:lnTo>
                                <a:pt x="908741" y="538642"/>
                              </a:lnTo>
                              <a:lnTo>
                                <a:pt x="873959" y="567314"/>
                              </a:lnTo>
                              <a:lnTo>
                                <a:pt x="839718" y="596610"/>
                              </a:lnTo>
                              <a:lnTo>
                                <a:pt x="806027" y="626520"/>
                              </a:lnTo>
                              <a:lnTo>
                                <a:pt x="772893" y="657036"/>
                              </a:lnTo>
                              <a:lnTo>
                                <a:pt x="740327" y="688149"/>
                              </a:lnTo>
                              <a:lnTo>
                                <a:pt x="708336" y="719851"/>
                              </a:lnTo>
                              <a:lnTo>
                                <a:pt x="676929" y="752132"/>
                              </a:lnTo>
                              <a:lnTo>
                                <a:pt x="646115" y="784985"/>
                              </a:lnTo>
                              <a:lnTo>
                                <a:pt x="615902" y="818400"/>
                              </a:lnTo>
                              <a:lnTo>
                                <a:pt x="586300" y="852369"/>
                              </a:lnTo>
                              <a:lnTo>
                                <a:pt x="557316" y="886883"/>
                              </a:lnTo>
                              <a:lnTo>
                                <a:pt x="528960" y="921934"/>
                              </a:lnTo>
                              <a:lnTo>
                                <a:pt x="501240" y="957512"/>
                              </a:lnTo>
                              <a:lnTo>
                                <a:pt x="474164" y="993610"/>
                              </a:lnTo>
                              <a:lnTo>
                                <a:pt x="447742" y="1030219"/>
                              </a:lnTo>
                              <a:lnTo>
                                <a:pt x="421982" y="1067329"/>
                              </a:lnTo>
                              <a:lnTo>
                                <a:pt x="396893" y="1104932"/>
                              </a:lnTo>
                              <a:lnTo>
                                <a:pt x="372483" y="1143020"/>
                              </a:lnTo>
                              <a:lnTo>
                                <a:pt x="348762" y="1181584"/>
                              </a:lnTo>
                              <a:lnTo>
                                <a:pt x="325737" y="1220615"/>
                              </a:lnTo>
                              <a:lnTo>
                                <a:pt x="303417" y="1260105"/>
                              </a:lnTo>
                              <a:lnTo>
                                <a:pt x="281811" y="1300044"/>
                              </a:lnTo>
                              <a:lnTo>
                                <a:pt x="260929" y="1340425"/>
                              </a:lnTo>
                              <a:lnTo>
                                <a:pt x="240777" y="1381239"/>
                              </a:lnTo>
                              <a:lnTo>
                                <a:pt x="221365" y="1422476"/>
                              </a:lnTo>
                              <a:lnTo>
                                <a:pt x="202703" y="1464128"/>
                              </a:lnTo>
                              <a:lnTo>
                                <a:pt x="184797" y="1506188"/>
                              </a:lnTo>
                              <a:lnTo>
                                <a:pt x="167657" y="1548645"/>
                              </a:lnTo>
                              <a:lnTo>
                                <a:pt x="151292" y="1591491"/>
                              </a:lnTo>
                              <a:lnTo>
                                <a:pt x="135711" y="1634718"/>
                              </a:lnTo>
                              <a:lnTo>
                                <a:pt x="120921" y="1678317"/>
                              </a:lnTo>
                              <a:lnTo>
                                <a:pt x="106932" y="1722279"/>
                              </a:lnTo>
                              <a:lnTo>
                                <a:pt x="93752" y="1766596"/>
                              </a:lnTo>
                              <a:lnTo>
                                <a:pt x="81391" y="1811259"/>
                              </a:lnTo>
                              <a:lnTo>
                                <a:pt x="69855" y="1856259"/>
                              </a:lnTo>
                              <a:lnTo>
                                <a:pt x="59155" y="1901588"/>
                              </a:lnTo>
                              <a:lnTo>
                                <a:pt x="49299" y="1947237"/>
                              </a:lnTo>
                              <a:lnTo>
                                <a:pt x="40296" y="1993197"/>
                              </a:lnTo>
                              <a:lnTo>
                                <a:pt x="32153" y="2039459"/>
                              </a:lnTo>
                              <a:lnTo>
                                <a:pt x="24881" y="2086016"/>
                              </a:lnTo>
                              <a:lnTo>
                                <a:pt x="18487" y="2132858"/>
                              </a:lnTo>
                              <a:lnTo>
                                <a:pt x="12981" y="2179977"/>
                              </a:lnTo>
                              <a:lnTo>
                                <a:pt x="8370" y="2227364"/>
                              </a:lnTo>
                              <a:lnTo>
                                <a:pt x="4664" y="2275010"/>
                              </a:lnTo>
                              <a:lnTo>
                                <a:pt x="1871" y="2322907"/>
                              </a:lnTo>
                              <a:lnTo>
                                <a:pt x="0" y="2371045"/>
                              </a:lnTo>
                              <a:lnTo>
                                <a:pt x="4594819" y="2371045"/>
                              </a:lnTo>
                              <a:lnTo>
                                <a:pt x="4594819" y="1264025"/>
                              </a:lnTo>
                              <a:lnTo>
                                <a:pt x="4592698" y="1260105"/>
                              </a:lnTo>
                              <a:lnTo>
                                <a:pt x="4570379" y="1220615"/>
                              </a:lnTo>
                              <a:lnTo>
                                <a:pt x="4547354" y="1181584"/>
                              </a:lnTo>
                              <a:lnTo>
                                <a:pt x="4523632" y="1143020"/>
                              </a:lnTo>
                              <a:lnTo>
                                <a:pt x="4499222" y="1104932"/>
                              </a:lnTo>
                              <a:lnTo>
                                <a:pt x="4474133" y="1067329"/>
                              </a:lnTo>
                              <a:lnTo>
                                <a:pt x="4448373" y="1030219"/>
                              </a:lnTo>
                              <a:lnTo>
                                <a:pt x="4421951" y="993610"/>
                              </a:lnTo>
                              <a:lnTo>
                                <a:pt x="4394875" y="957512"/>
                              </a:lnTo>
                              <a:lnTo>
                                <a:pt x="4367155" y="921934"/>
                              </a:lnTo>
                              <a:lnTo>
                                <a:pt x="4338799" y="886883"/>
                              </a:lnTo>
                              <a:lnTo>
                                <a:pt x="4309815" y="852369"/>
                              </a:lnTo>
                              <a:lnTo>
                                <a:pt x="4280212" y="818400"/>
                              </a:lnTo>
                              <a:lnTo>
                                <a:pt x="4249999" y="784985"/>
                              </a:lnTo>
                              <a:lnTo>
                                <a:pt x="4219185" y="752132"/>
                              </a:lnTo>
                              <a:lnTo>
                                <a:pt x="4187778" y="719851"/>
                              </a:lnTo>
                              <a:lnTo>
                                <a:pt x="4155787" y="688149"/>
                              </a:lnTo>
                              <a:lnTo>
                                <a:pt x="4123221" y="657036"/>
                              </a:lnTo>
                              <a:lnTo>
                                <a:pt x="4090087" y="626520"/>
                              </a:lnTo>
                              <a:lnTo>
                                <a:pt x="4056395" y="596610"/>
                              </a:lnTo>
                              <a:lnTo>
                                <a:pt x="4022154" y="567314"/>
                              </a:lnTo>
                              <a:lnTo>
                                <a:pt x="3987372" y="538642"/>
                              </a:lnTo>
                              <a:lnTo>
                                <a:pt x="3952058" y="510601"/>
                              </a:lnTo>
                              <a:lnTo>
                                <a:pt x="3916220" y="483201"/>
                              </a:lnTo>
                              <a:lnTo>
                                <a:pt x="3879867" y="456450"/>
                              </a:lnTo>
                              <a:lnTo>
                                <a:pt x="3843009" y="430357"/>
                              </a:lnTo>
                              <a:lnTo>
                                <a:pt x="3805652" y="404930"/>
                              </a:lnTo>
                              <a:lnTo>
                                <a:pt x="3767807" y="380178"/>
                              </a:lnTo>
                              <a:lnTo>
                                <a:pt x="3729481" y="356110"/>
                              </a:lnTo>
                              <a:lnTo>
                                <a:pt x="3690684" y="332735"/>
                              </a:lnTo>
                              <a:lnTo>
                                <a:pt x="3651424" y="310060"/>
                              </a:lnTo>
                              <a:lnTo>
                                <a:pt x="3611709" y="288096"/>
                              </a:lnTo>
                              <a:lnTo>
                                <a:pt x="3571549" y="266849"/>
                              </a:lnTo>
                              <a:lnTo>
                                <a:pt x="3530952" y="246330"/>
                              </a:lnTo>
                              <a:lnTo>
                                <a:pt x="3489927" y="226547"/>
                              </a:lnTo>
                              <a:lnTo>
                                <a:pt x="3448482" y="207508"/>
                              </a:lnTo>
                              <a:lnTo>
                                <a:pt x="3406626" y="189222"/>
                              </a:lnTo>
                              <a:lnTo>
                                <a:pt x="3364368" y="171698"/>
                              </a:lnTo>
                              <a:lnTo>
                                <a:pt x="3321716" y="154944"/>
                              </a:lnTo>
                              <a:lnTo>
                                <a:pt x="3278679" y="138970"/>
                              </a:lnTo>
                              <a:lnTo>
                                <a:pt x="3235266" y="123783"/>
                              </a:lnTo>
                              <a:lnTo>
                                <a:pt x="3191485" y="109392"/>
                              </a:lnTo>
                              <a:lnTo>
                                <a:pt x="3147345" y="95807"/>
                              </a:lnTo>
                              <a:lnTo>
                                <a:pt x="3102855" y="83035"/>
                              </a:lnTo>
                              <a:lnTo>
                                <a:pt x="3058023" y="71085"/>
                              </a:lnTo>
                              <a:lnTo>
                                <a:pt x="3012858" y="59967"/>
                              </a:lnTo>
                              <a:lnTo>
                                <a:pt x="2967369" y="49688"/>
                              </a:lnTo>
                              <a:lnTo>
                                <a:pt x="2921564" y="40258"/>
                              </a:lnTo>
                              <a:lnTo>
                                <a:pt x="2875451" y="31685"/>
                              </a:lnTo>
                              <a:lnTo>
                                <a:pt x="2829041" y="23977"/>
                              </a:lnTo>
                              <a:lnTo>
                                <a:pt x="2782340" y="17144"/>
                              </a:lnTo>
                              <a:lnTo>
                                <a:pt x="2735359" y="11193"/>
                              </a:lnTo>
                              <a:lnTo>
                                <a:pt x="2688105" y="6135"/>
                              </a:lnTo>
                              <a:lnTo>
                                <a:pt x="2640587" y="1976"/>
                              </a:lnTo>
                              <a:lnTo>
                                <a:pt x="2611522" y="0"/>
                              </a:lnTo>
                              <a:close/>
                            </a:path>
                          </a:pathLst>
                        </a:custGeom>
                        <a:solidFill>
                          <a:srgbClr val="FFE096"/>
                        </a:solidFill>
                      </wps:spPr>
                      <wps:bodyPr wrap="square" lIns="0" tIns="0" rIns="0" bIns="0" rtlCol="0">
                        <a:prstTxWarp prst="textNoShape">
                          <a:avLst/>
                        </a:prstTxWarp>
                        <a:noAutofit/>
                      </wps:bodyPr>
                    </wps:wsp>
                    <wps:wsp>
                      <wps:cNvPr id="1114266277" name="Graphic 4"/>
                      <wps:cNvSpPr/>
                      <wps:spPr>
                        <a:xfrm>
                          <a:off x="185605" y="0"/>
                          <a:ext cx="4768215" cy="2371090"/>
                        </a:xfrm>
                        <a:custGeom>
                          <a:avLst/>
                          <a:gdLst/>
                          <a:ahLst/>
                          <a:cxnLst/>
                          <a:rect l="l" t="t" r="r" b="b"/>
                          <a:pathLst>
                            <a:path w="4768215" h="2371090">
                              <a:moveTo>
                                <a:pt x="2611522" y="0"/>
                              </a:moveTo>
                              <a:lnTo>
                                <a:pt x="2284583" y="0"/>
                              </a:lnTo>
                              <a:lnTo>
                                <a:pt x="2255518" y="1976"/>
                              </a:lnTo>
                              <a:lnTo>
                                <a:pt x="2208000" y="6135"/>
                              </a:lnTo>
                              <a:lnTo>
                                <a:pt x="2160747" y="11193"/>
                              </a:lnTo>
                              <a:lnTo>
                                <a:pt x="2113766" y="17144"/>
                              </a:lnTo>
                              <a:lnTo>
                                <a:pt x="2067066" y="23977"/>
                              </a:lnTo>
                              <a:lnTo>
                                <a:pt x="2020655" y="31685"/>
                              </a:lnTo>
                              <a:lnTo>
                                <a:pt x="1974544" y="40258"/>
                              </a:lnTo>
                              <a:lnTo>
                                <a:pt x="1928739" y="49688"/>
                              </a:lnTo>
                              <a:lnTo>
                                <a:pt x="1883250" y="59967"/>
                              </a:lnTo>
                              <a:lnTo>
                                <a:pt x="1838085" y="71085"/>
                              </a:lnTo>
                              <a:lnTo>
                                <a:pt x="1793253" y="83035"/>
                              </a:lnTo>
                              <a:lnTo>
                                <a:pt x="1748763" y="95807"/>
                              </a:lnTo>
                              <a:lnTo>
                                <a:pt x="1704624" y="109392"/>
                              </a:lnTo>
                              <a:lnTo>
                                <a:pt x="1660843" y="123783"/>
                              </a:lnTo>
                              <a:lnTo>
                                <a:pt x="1617430" y="138970"/>
                              </a:lnTo>
                              <a:lnTo>
                                <a:pt x="1574394" y="154944"/>
                              </a:lnTo>
                              <a:lnTo>
                                <a:pt x="1531742" y="171698"/>
                              </a:lnTo>
                              <a:lnTo>
                                <a:pt x="1489484" y="189222"/>
                              </a:lnTo>
                              <a:lnTo>
                                <a:pt x="1447628" y="207508"/>
                              </a:lnTo>
                              <a:lnTo>
                                <a:pt x="1406184" y="226547"/>
                              </a:lnTo>
                              <a:lnTo>
                                <a:pt x="1365159" y="246330"/>
                              </a:lnTo>
                              <a:lnTo>
                                <a:pt x="1324562" y="266849"/>
                              </a:lnTo>
                              <a:lnTo>
                                <a:pt x="1284402" y="288096"/>
                              </a:lnTo>
                              <a:lnTo>
                                <a:pt x="1244688" y="310060"/>
                              </a:lnTo>
                              <a:lnTo>
                                <a:pt x="1205428" y="332735"/>
                              </a:lnTo>
                              <a:lnTo>
                                <a:pt x="1166631" y="356110"/>
                              </a:lnTo>
                              <a:lnTo>
                                <a:pt x="1128306" y="380178"/>
                              </a:lnTo>
                              <a:lnTo>
                                <a:pt x="1090461" y="404930"/>
                              </a:lnTo>
                              <a:lnTo>
                                <a:pt x="1053104" y="430357"/>
                              </a:lnTo>
                              <a:lnTo>
                                <a:pt x="1016246" y="456450"/>
                              </a:lnTo>
                              <a:lnTo>
                                <a:pt x="979893" y="483201"/>
                              </a:lnTo>
                              <a:lnTo>
                                <a:pt x="944055" y="510601"/>
                              </a:lnTo>
                              <a:lnTo>
                                <a:pt x="908741" y="538642"/>
                              </a:lnTo>
                              <a:lnTo>
                                <a:pt x="873959" y="567314"/>
                              </a:lnTo>
                              <a:lnTo>
                                <a:pt x="839718" y="596610"/>
                              </a:lnTo>
                              <a:lnTo>
                                <a:pt x="806027" y="626520"/>
                              </a:lnTo>
                              <a:lnTo>
                                <a:pt x="772893" y="657036"/>
                              </a:lnTo>
                              <a:lnTo>
                                <a:pt x="740327" y="688149"/>
                              </a:lnTo>
                              <a:lnTo>
                                <a:pt x="708336" y="719851"/>
                              </a:lnTo>
                              <a:lnTo>
                                <a:pt x="676929" y="752132"/>
                              </a:lnTo>
                              <a:lnTo>
                                <a:pt x="646115" y="784985"/>
                              </a:lnTo>
                              <a:lnTo>
                                <a:pt x="615902" y="818400"/>
                              </a:lnTo>
                              <a:lnTo>
                                <a:pt x="586300" y="852369"/>
                              </a:lnTo>
                              <a:lnTo>
                                <a:pt x="557316" y="886883"/>
                              </a:lnTo>
                              <a:lnTo>
                                <a:pt x="528960" y="921934"/>
                              </a:lnTo>
                              <a:lnTo>
                                <a:pt x="501240" y="957512"/>
                              </a:lnTo>
                              <a:lnTo>
                                <a:pt x="474164" y="993610"/>
                              </a:lnTo>
                              <a:lnTo>
                                <a:pt x="447742" y="1030219"/>
                              </a:lnTo>
                              <a:lnTo>
                                <a:pt x="421982" y="1067329"/>
                              </a:lnTo>
                              <a:lnTo>
                                <a:pt x="396893" y="1104932"/>
                              </a:lnTo>
                              <a:lnTo>
                                <a:pt x="372483" y="1143020"/>
                              </a:lnTo>
                              <a:lnTo>
                                <a:pt x="348762" y="1181584"/>
                              </a:lnTo>
                              <a:lnTo>
                                <a:pt x="325737" y="1220615"/>
                              </a:lnTo>
                              <a:lnTo>
                                <a:pt x="303417" y="1260105"/>
                              </a:lnTo>
                              <a:lnTo>
                                <a:pt x="281811" y="1300044"/>
                              </a:lnTo>
                              <a:lnTo>
                                <a:pt x="260929" y="1340425"/>
                              </a:lnTo>
                              <a:lnTo>
                                <a:pt x="240777" y="1381239"/>
                              </a:lnTo>
                              <a:lnTo>
                                <a:pt x="221365" y="1422476"/>
                              </a:lnTo>
                              <a:lnTo>
                                <a:pt x="202703" y="1464128"/>
                              </a:lnTo>
                              <a:lnTo>
                                <a:pt x="184797" y="1506188"/>
                              </a:lnTo>
                              <a:lnTo>
                                <a:pt x="167657" y="1548645"/>
                              </a:lnTo>
                              <a:lnTo>
                                <a:pt x="151292" y="1591491"/>
                              </a:lnTo>
                              <a:lnTo>
                                <a:pt x="135711" y="1634718"/>
                              </a:lnTo>
                              <a:lnTo>
                                <a:pt x="120921" y="1678317"/>
                              </a:lnTo>
                              <a:lnTo>
                                <a:pt x="106932" y="1722279"/>
                              </a:lnTo>
                              <a:lnTo>
                                <a:pt x="93752" y="1766596"/>
                              </a:lnTo>
                              <a:lnTo>
                                <a:pt x="81391" y="1811259"/>
                              </a:lnTo>
                              <a:lnTo>
                                <a:pt x="69855" y="1856259"/>
                              </a:lnTo>
                              <a:lnTo>
                                <a:pt x="59155" y="1901588"/>
                              </a:lnTo>
                              <a:lnTo>
                                <a:pt x="49299" y="1947237"/>
                              </a:lnTo>
                              <a:lnTo>
                                <a:pt x="40296" y="1993197"/>
                              </a:lnTo>
                              <a:lnTo>
                                <a:pt x="32153" y="2039459"/>
                              </a:lnTo>
                              <a:lnTo>
                                <a:pt x="24881" y="2086016"/>
                              </a:lnTo>
                              <a:lnTo>
                                <a:pt x="18487" y="2132858"/>
                              </a:lnTo>
                              <a:lnTo>
                                <a:pt x="12981" y="2179977"/>
                              </a:lnTo>
                              <a:lnTo>
                                <a:pt x="8370" y="2227364"/>
                              </a:lnTo>
                              <a:lnTo>
                                <a:pt x="4664" y="2275010"/>
                              </a:lnTo>
                              <a:lnTo>
                                <a:pt x="1871" y="2322907"/>
                              </a:lnTo>
                              <a:lnTo>
                                <a:pt x="0" y="2371045"/>
                              </a:lnTo>
                              <a:lnTo>
                                <a:pt x="4767610" y="2371045"/>
                              </a:lnTo>
                              <a:lnTo>
                                <a:pt x="4767610" y="1655959"/>
                              </a:lnTo>
                              <a:lnTo>
                                <a:pt x="4760405" y="1634718"/>
                              </a:lnTo>
                              <a:lnTo>
                                <a:pt x="4744823" y="1591491"/>
                              </a:lnTo>
                              <a:lnTo>
                                <a:pt x="4728458" y="1548645"/>
                              </a:lnTo>
                              <a:lnTo>
                                <a:pt x="4711319" y="1506188"/>
                              </a:lnTo>
                              <a:lnTo>
                                <a:pt x="4693413" y="1464128"/>
                              </a:lnTo>
                              <a:lnTo>
                                <a:pt x="4674750" y="1422476"/>
                              </a:lnTo>
                              <a:lnTo>
                                <a:pt x="4655338" y="1381239"/>
                              </a:lnTo>
                              <a:lnTo>
                                <a:pt x="4635187" y="1340425"/>
                              </a:lnTo>
                              <a:lnTo>
                                <a:pt x="4614304" y="1300044"/>
                              </a:lnTo>
                              <a:lnTo>
                                <a:pt x="4592698" y="1260105"/>
                              </a:lnTo>
                              <a:lnTo>
                                <a:pt x="4570379" y="1220615"/>
                              </a:lnTo>
                              <a:lnTo>
                                <a:pt x="4547354" y="1181584"/>
                              </a:lnTo>
                              <a:lnTo>
                                <a:pt x="4523632" y="1143020"/>
                              </a:lnTo>
                              <a:lnTo>
                                <a:pt x="4499222" y="1104932"/>
                              </a:lnTo>
                              <a:lnTo>
                                <a:pt x="4474133" y="1067329"/>
                              </a:lnTo>
                              <a:lnTo>
                                <a:pt x="4448373" y="1030219"/>
                              </a:lnTo>
                              <a:lnTo>
                                <a:pt x="4421951" y="993610"/>
                              </a:lnTo>
                              <a:lnTo>
                                <a:pt x="4394875" y="957512"/>
                              </a:lnTo>
                              <a:lnTo>
                                <a:pt x="4367155" y="921934"/>
                              </a:lnTo>
                              <a:lnTo>
                                <a:pt x="4338799" y="886883"/>
                              </a:lnTo>
                              <a:lnTo>
                                <a:pt x="4309815" y="852369"/>
                              </a:lnTo>
                              <a:lnTo>
                                <a:pt x="4280212" y="818400"/>
                              </a:lnTo>
                              <a:lnTo>
                                <a:pt x="4249999" y="784985"/>
                              </a:lnTo>
                              <a:lnTo>
                                <a:pt x="4219185" y="752132"/>
                              </a:lnTo>
                              <a:lnTo>
                                <a:pt x="4187778" y="719851"/>
                              </a:lnTo>
                              <a:lnTo>
                                <a:pt x="4155787" y="688149"/>
                              </a:lnTo>
                              <a:lnTo>
                                <a:pt x="4123221" y="657036"/>
                              </a:lnTo>
                              <a:lnTo>
                                <a:pt x="4090087" y="626520"/>
                              </a:lnTo>
                              <a:lnTo>
                                <a:pt x="4056395" y="596610"/>
                              </a:lnTo>
                              <a:lnTo>
                                <a:pt x="4022154" y="567314"/>
                              </a:lnTo>
                              <a:lnTo>
                                <a:pt x="3987372" y="538642"/>
                              </a:lnTo>
                              <a:lnTo>
                                <a:pt x="3952058" y="510601"/>
                              </a:lnTo>
                              <a:lnTo>
                                <a:pt x="3916220" y="483201"/>
                              </a:lnTo>
                              <a:lnTo>
                                <a:pt x="3879867" y="456450"/>
                              </a:lnTo>
                              <a:lnTo>
                                <a:pt x="3843009" y="430357"/>
                              </a:lnTo>
                              <a:lnTo>
                                <a:pt x="3805652" y="404930"/>
                              </a:lnTo>
                              <a:lnTo>
                                <a:pt x="3767807" y="380178"/>
                              </a:lnTo>
                              <a:lnTo>
                                <a:pt x="3729481" y="356110"/>
                              </a:lnTo>
                              <a:lnTo>
                                <a:pt x="3690684" y="332735"/>
                              </a:lnTo>
                              <a:lnTo>
                                <a:pt x="3651424" y="310060"/>
                              </a:lnTo>
                              <a:lnTo>
                                <a:pt x="3611709" y="288096"/>
                              </a:lnTo>
                              <a:lnTo>
                                <a:pt x="3571549" y="266849"/>
                              </a:lnTo>
                              <a:lnTo>
                                <a:pt x="3530952" y="246330"/>
                              </a:lnTo>
                              <a:lnTo>
                                <a:pt x="3489927" y="226547"/>
                              </a:lnTo>
                              <a:lnTo>
                                <a:pt x="3448482" y="207508"/>
                              </a:lnTo>
                              <a:lnTo>
                                <a:pt x="3406626" y="189222"/>
                              </a:lnTo>
                              <a:lnTo>
                                <a:pt x="3364368" y="171698"/>
                              </a:lnTo>
                              <a:lnTo>
                                <a:pt x="3321716" y="154944"/>
                              </a:lnTo>
                              <a:lnTo>
                                <a:pt x="3278679" y="138970"/>
                              </a:lnTo>
                              <a:lnTo>
                                <a:pt x="3235266" y="123783"/>
                              </a:lnTo>
                              <a:lnTo>
                                <a:pt x="3191485" y="109392"/>
                              </a:lnTo>
                              <a:lnTo>
                                <a:pt x="3147345" y="95807"/>
                              </a:lnTo>
                              <a:lnTo>
                                <a:pt x="3102855" y="83035"/>
                              </a:lnTo>
                              <a:lnTo>
                                <a:pt x="3058023" y="71085"/>
                              </a:lnTo>
                              <a:lnTo>
                                <a:pt x="3012858" y="59967"/>
                              </a:lnTo>
                              <a:lnTo>
                                <a:pt x="2967369" y="49688"/>
                              </a:lnTo>
                              <a:lnTo>
                                <a:pt x="2921564" y="40258"/>
                              </a:lnTo>
                              <a:lnTo>
                                <a:pt x="2875451" y="31685"/>
                              </a:lnTo>
                              <a:lnTo>
                                <a:pt x="2829041" y="23977"/>
                              </a:lnTo>
                              <a:lnTo>
                                <a:pt x="2782340" y="17144"/>
                              </a:lnTo>
                              <a:lnTo>
                                <a:pt x="2735359" y="11193"/>
                              </a:lnTo>
                              <a:lnTo>
                                <a:pt x="2688105" y="6135"/>
                              </a:lnTo>
                              <a:lnTo>
                                <a:pt x="2640587" y="1976"/>
                              </a:lnTo>
                              <a:lnTo>
                                <a:pt x="2611522" y="0"/>
                              </a:lnTo>
                              <a:close/>
                            </a:path>
                          </a:pathLst>
                        </a:custGeom>
                        <a:solidFill>
                          <a:srgbClr val="FFEED6"/>
                        </a:solidFill>
                      </wps:spPr>
                      <wps:bodyPr wrap="square" lIns="0" tIns="0" rIns="0" bIns="0" rtlCol="0">
                        <a:prstTxWarp prst="textNoShape">
                          <a:avLst/>
                        </a:prstTxWarp>
                        <a:noAutofit/>
                      </wps:bodyPr>
                    </wps:wsp>
                    <wps:wsp>
                      <wps:cNvPr id="422703358" name="Graphic 5"/>
                      <wps:cNvSpPr/>
                      <wps:spPr>
                        <a:xfrm>
                          <a:off x="0" y="11074"/>
                          <a:ext cx="4953635" cy="2376805"/>
                        </a:xfrm>
                        <a:custGeom>
                          <a:avLst/>
                          <a:gdLst/>
                          <a:ahLst/>
                          <a:cxnLst/>
                          <a:rect l="l" t="t" r="r" b="b"/>
                          <a:pathLst>
                            <a:path w="4953635" h="2376805">
                              <a:moveTo>
                                <a:pt x="2448048" y="0"/>
                              </a:moveTo>
                              <a:lnTo>
                                <a:pt x="2399562" y="470"/>
                              </a:lnTo>
                              <a:lnTo>
                                <a:pt x="2351305" y="1875"/>
                              </a:lnTo>
                              <a:lnTo>
                                <a:pt x="2303286" y="4207"/>
                              </a:lnTo>
                              <a:lnTo>
                                <a:pt x="2255514" y="7456"/>
                              </a:lnTo>
                              <a:lnTo>
                                <a:pt x="2207997" y="11615"/>
                              </a:lnTo>
                              <a:lnTo>
                                <a:pt x="2160743" y="16673"/>
                              </a:lnTo>
                              <a:lnTo>
                                <a:pt x="2113762" y="22623"/>
                              </a:lnTo>
                              <a:lnTo>
                                <a:pt x="2067062" y="29457"/>
                              </a:lnTo>
                              <a:lnTo>
                                <a:pt x="2020652" y="37164"/>
                              </a:lnTo>
                              <a:lnTo>
                                <a:pt x="1974540" y="45738"/>
                              </a:lnTo>
                              <a:lnTo>
                                <a:pt x="1928735" y="55168"/>
                              </a:lnTo>
                              <a:lnTo>
                                <a:pt x="1883246" y="65447"/>
                              </a:lnTo>
                              <a:lnTo>
                                <a:pt x="1838081" y="76565"/>
                              </a:lnTo>
                              <a:lnTo>
                                <a:pt x="1793249" y="88515"/>
                              </a:lnTo>
                              <a:lnTo>
                                <a:pt x="1748759" y="101286"/>
                              </a:lnTo>
                              <a:lnTo>
                                <a:pt x="1704620" y="114872"/>
                              </a:lnTo>
                              <a:lnTo>
                                <a:pt x="1660839" y="129263"/>
                              </a:lnTo>
                              <a:lnTo>
                                <a:pt x="1617426" y="144449"/>
                              </a:lnTo>
                              <a:lnTo>
                                <a:pt x="1574390" y="160424"/>
                              </a:lnTo>
                              <a:lnTo>
                                <a:pt x="1531738" y="177178"/>
                              </a:lnTo>
                              <a:lnTo>
                                <a:pt x="1489480" y="194702"/>
                              </a:lnTo>
                              <a:lnTo>
                                <a:pt x="1447625" y="212988"/>
                              </a:lnTo>
                              <a:lnTo>
                                <a:pt x="1406180" y="232027"/>
                              </a:lnTo>
                              <a:lnTo>
                                <a:pt x="1365155" y="251810"/>
                              </a:lnTo>
                              <a:lnTo>
                                <a:pt x="1324558" y="272329"/>
                              </a:lnTo>
                              <a:lnTo>
                                <a:pt x="1284398" y="293575"/>
                              </a:lnTo>
                              <a:lnTo>
                                <a:pt x="1244684" y="315540"/>
                              </a:lnTo>
                              <a:lnTo>
                                <a:pt x="1205424" y="338214"/>
                              </a:lnTo>
                              <a:lnTo>
                                <a:pt x="1166627" y="361590"/>
                              </a:lnTo>
                              <a:lnTo>
                                <a:pt x="1128302" y="385658"/>
                              </a:lnTo>
                              <a:lnTo>
                                <a:pt x="1090457" y="410410"/>
                              </a:lnTo>
                              <a:lnTo>
                                <a:pt x="1053100" y="435836"/>
                              </a:lnTo>
                              <a:lnTo>
                                <a:pt x="1016242" y="461930"/>
                              </a:lnTo>
                              <a:lnTo>
                                <a:pt x="979889" y="488681"/>
                              </a:lnTo>
                              <a:lnTo>
                                <a:pt x="944052" y="516081"/>
                              </a:lnTo>
                              <a:lnTo>
                                <a:pt x="908737" y="544122"/>
                              </a:lnTo>
                              <a:lnTo>
                                <a:pt x="873956" y="572794"/>
                              </a:lnTo>
                              <a:lnTo>
                                <a:pt x="839714" y="602090"/>
                              </a:lnTo>
                              <a:lnTo>
                                <a:pt x="806023" y="632000"/>
                              </a:lnTo>
                              <a:lnTo>
                                <a:pt x="772890" y="662516"/>
                              </a:lnTo>
                              <a:lnTo>
                                <a:pt x="740323" y="693629"/>
                              </a:lnTo>
                              <a:lnTo>
                                <a:pt x="708332" y="725331"/>
                              </a:lnTo>
                              <a:lnTo>
                                <a:pt x="676925" y="757612"/>
                              </a:lnTo>
                              <a:lnTo>
                                <a:pt x="646111" y="790465"/>
                              </a:lnTo>
                              <a:lnTo>
                                <a:pt x="615898" y="823880"/>
                              </a:lnTo>
                              <a:lnTo>
                                <a:pt x="586296" y="857849"/>
                              </a:lnTo>
                              <a:lnTo>
                                <a:pt x="557312" y="892363"/>
                              </a:lnTo>
                              <a:lnTo>
                                <a:pt x="528956" y="927414"/>
                              </a:lnTo>
                              <a:lnTo>
                                <a:pt x="501236" y="962992"/>
                              </a:lnTo>
                              <a:lnTo>
                                <a:pt x="474160" y="999090"/>
                              </a:lnTo>
                              <a:lnTo>
                                <a:pt x="447738" y="1035698"/>
                              </a:lnTo>
                              <a:lnTo>
                                <a:pt x="421979" y="1072809"/>
                              </a:lnTo>
                              <a:lnTo>
                                <a:pt x="396889" y="1110412"/>
                              </a:lnTo>
                              <a:lnTo>
                                <a:pt x="372480" y="1148500"/>
                              </a:lnTo>
                              <a:lnTo>
                                <a:pt x="348758" y="1187064"/>
                              </a:lnTo>
                              <a:lnTo>
                                <a:pt x="325733" y="1226095"/>
                              </a:lnTo>
                              <a:lnTo>
                                <a:pt x="303413" y="1265585"/>
                              </a:lnTo>
                              <a:lnTo>
                                <a:pt x="281808" y="1305524"/>
                              </a:lnTo>
                              <a:lnTo>
                                <a:pt x="260925" y="1345905"/>
                              </a:lnTo>
                              <a:lnTo>
                                <a:pt x="240773" y="1386718"/>
                              </a:lnTo>
                              <a:lnTo>
                                <a:pt x="221362" y="1427956"/>
                              </a:lnTo>
                              <a:lnTo>
                                <a:pt x="202699" y="1469608"/>
                              </a:lnTo>
                              <a:lnTo>
                                <a:pt x="184793" y="1511667"/>
                              </a:lnTo>
                              <a:lnTo>
                                <a:pt x="167654" y="1554125"/>
                              </a:lnTo>
                              <a:lnTo>
                                <a:pt x="151289" y="1596971"/>
                              </a:lnTo>
                              <a:lnTo>
                                <a:pt x="135707" y="1640198"/>
                              </a:lnTo>
                              <a:lnTo>
                                <a:pt x="120917" y="1683797"/>
                              </a:lnTo>
                              <a:lnTo>
                                <a:pt x="106928" y="1727759"/>
                              </a:lnTo>
                              <a:lnTo>
                                <a:pt x="93748" y="1772076"/>
                              </a:lnTo>
                              <a:lnTo>
                                <a:pt x="81387" y="1816739"/>
                              </a:lnTo>
                              <a:lnTo>
                                <a:pt x="69851" y="1861739"/>
                              </a:lnTo>
                              <a:lnTo>
                                <a:pt x="59151" y="1907068"/>
                              </a:lnTo>
                              <a:lnTo>
                                <a:pt x="49295" y="1952716"/>
                              </a:lnTo>
                              <a:lnTo>
                                <a:pt x="40292" y="1998677"/>
                              </a:lnTo>
                              <a:lnTo>
                                <a:pt x="32150" y="2044939"/>
                              </a:lnTo>
                              <a:lnTo>
                                <a:pt x="24877" y="2091496"/>
                              </a:lnTo>
                              <a:lnTo>
                                <a:pt x="18483" y="2138338"/>
                              </a:lnTo>
                              <a:lnTo>
                                <a:pt x="12977" y="2185457"/>
                              </a:lnTo>
                              <a:lnTo>
                                <a:pt x="8366" y="2232843"/>
                              </a:lnTo>
                              <a:lnTo>
                                <a:pt x="4660" y="2280490"/>
                              </a:lnTo>
                              <a:lnTo>
                                <a:pt x="1867" y="2328386"/>
                              </a:lnTo>
                              <a:lnTo>
                                <a:pt x="0" y="2376525"/>
                              </a:lnTo>
                              <a:lnTo>
                                <a:pt x="4953215" y="2376525"/>
                              </a:lnTo>
                              <a:lnTo>
                                <a:pt x="4953134" y="2185457"/>
                              </a:lnTo>
                              <a:lnTo>
                                <a:pt x="4947757" y="2141169"/>
                              </a:lnTo>
                              <a:lnTo>
                                <a:pt x="4941183" y="2094873"/>
                              </a:lnTo>
                              <a:lnTo>
                                <a:pt x="4933698" y="2048855"/>
                              </a:lnTo>
                              <a:lnTo>
                                <a:pt x="4925313" y="2003123"/>
                              </a:lnTo>
                              <a:lnTo>
                                <a:pt x="4916037" y="1957685"/>
                              </a:lnTo>
                              <a:lnTo>
                                <a:pt x="4905879" y="1912551"/>
                              </a:lnTo>
                              <a:lnTo>
                                <a:pt x="4894850" y="1867728"/>
                              </a:lnTo>
                              <a:lnTo>
                                <a:pt x="4882959" y="1823224"/>
                              </a:lnTo>
                              <a:lnTo>
                                <a:pt x="4870217" y="1779049"/>
                              </a:lnTo>
                              <a:lnTo>
                                <a:pt x="4856633" y="1735210"/>
                              </a:lnTo>
                              <a:lnTo>
                                <a:pt x="4842217" y="1691715"/>
                              </a:lnTo>
                              <a:lnTo>
                                <a:pt x="4826979" y="1648574"/>
                              </a:lnTo>
                              <a:lnTo>
                                <a:pt x="4810928" y="1605794"/>
                              </a:lnTo>
                              <a:lnTo>
                                <a:pt x="4794075" y="1563384"/>
                              </a:lnTo>
                              <a:lnTo>
                                <a:pt x="4776429" y="1521352"/>
                              </a:lnTo>
                              <a:lnTo>
                                <a:pt x="4758000" y="1479706"/>
                              </a:lnTo>
                              <a:lnTo>
                                <a:pt x="4738798" y="1438455"/>
                              </a:lnTo>
                              <a:lnTo>
                                <a:pt x="4718833" y="1397608"/>
                              </a:lnTo>
                              <a:lnTo>
                                <a:pt x="4698114" y="1357172"/>
                              </a:lnTo>
                              <a:lnTo>
                                <a:pt x="4676652" y="1317156"/>
                              </a:lnTo>
                              <a:lnTo>
                                <a:pt x="4654456" y="1277568"/>
                              </a:lnTo>
                              <a:lnTo>
                                <a:pt x="4631536" y="1238416"/>
                              </a:lnTo>
                              <a:lnTo>
                                <a:pt x="4607903" y="1199710"/>
                              </a:lnTo>
                              <a:lnTo>
                                <a:pt x="4583565" y="1161457"/>
                              </a:lnTo>
                              <a:lnTo>
                                <a:pt x="4558532" y="1123665"/>
                              </a:lnTo>
                              <a:lnTo>
                                <a:pt x="4532815" y="1086344"/>
                              </a:lnTo>
                              <a:lnTo>
                                <a:pt x="4506423" y="1049501"/>
                              </a:lnTo>
                              <a:lnTo>
                                <a:pt x="4479366" y="1013144"/>
                              </a:lnTo>
                              <a:lnTo>
                                <a:pt x="4451655" y="977283"/>
                              </a:lnTo>
                              <a:lnTo>
                                <a:pt x="4423297" y="941925"/>
                              </a:lnTo>
                              <a:lnTo>
                                <a:pt x="4394305" y="907079"/>
                              </a:lnTo>
                              <a:lnTo>
                                <a:pt x="4364687" y="872752"/>
                              </a:lnTo>
                              <a:lnTo>
                                <a:pt x="4334453" y="838955"/>
                              </a:lnTo>
                              <a:lnTo>
                                <a:pt x="4303613" y="805694"/>
                              </a:lnTo>
                              <a:lnTo>
                                <a:pt x="4272177" y="772978"/>
                              </a:lnTo>
                              <a:lnTo>
                                <a:pt x="4240155" y="740816"/>
                              </a:lnTo>
                              <a:lnTo>
                                <a:pt x="4207556" y="709216"/>
                              </a:lnTo>
                              <a:lnTo>
                                <a:pt x="4174390" y="678186"/>
                              </a:lnTo>
                              <a:lnTo>
                                <a:pt x="4140668" y="647734"/>
                              </a:lnTo>
                              <a:lnTo>
                                <a:pt x="4106399" y="617870"/>
                              </a:lnTo>
                              <a:lnTo>
                                <a:pt x="4071593" y="588601"/>
                              </a:lnTo>
                              <a:lnTo>
                                <a:pt x="4036259" y="559935"/>
                              </a:lnTo>
                              <a:lnTo>
                                <a:pt x="4000408" y="531881"/>
                              </a:lnTo>
                              <a:lnTo>
                                <a:pt x="3964049" y="504448"/>
                              </a:lnTo>
                              <a:lnTo>
                                <a:pt x="3927192" y="477644"/>
                              </a:lnTo>
                              <a:lnTo>
                                <a:pt x="3889848" y="451476"/>
                              </a:lnTo>
                              <a:lnTo>
                                <a:pt x="3852025" y="425954"/>
                              </a:lnTo>
                              <a:lnTo>
                                <a:pt x="3813734" y="401086"/>
                              </a:lnTo>
                              <a:lnTo>
                                <a:pt x="3774984" y="376879"/>
                              </a:lnTo>
                              <a:lnTo>
                                <a:pt x="3735786" y="353343"/>
                              </a:lnTo>
                              <a:lnTo>
                                <a:pt x="3696149" y="330486"/>
                              </a:lnTo>
                              <a:lnTo>
                                <a:pt x="3656083" y="308317"/>
                              </a:lnTo>
                              <a:lnTo>
                                <a:pt x="3615598" y="286842"/>
                              </a:lnTo>
                              <a:lnTo>
                                <a:pt x="3574703" y="266072"/>
                              </a:lnTo>
                              <a:lnTo>
                                <a:pt x="3533409" y="246014"/>
                              </a:lnTo>
                              <a:lnTo>
                                <a:pt x="3491725" y="226676"/>
                              </a:lnTo>
                              <a:lnTo>
                                <a:pt x="3449661" y="208067"/>
                              </a:lnTo>
                              <a:lnTo>
                                <a:pt x="3407227" y="190196"/>
                              </a:lnTo>
                              <a:lnTo>
                                <a:pt x="3364433" y="173070"/>
                              </a:lnTo>
                              <a:lnTo>
                                <a:pt x="3321289" y="156698"/>
                              </a:lnTo>
                              <a:lnTo>
                                <a:pt x="3277804" y="141089"/>
                              </a:lnTo>
                              <a:lnTo>
                                <a:pt x="3233988" y="126250"/>
                              </a:lnTo>
                              <a:lnTo>
                                <a:pt x="3189852" y="112190"/>
                              </a:lnTo>
                              <a:lnTo>
                                <a:pt x="3145404" y="98918"/>
                              </a:lnTo>
                              <a:lnTo>
                                <a:pt x="3100655" y="86441"/>
                              </a:lnTo>
                              <a:lnTo>
                                <a:pt x="3055615" y="74769"/>
                              </a:lnTo>
                              <a:lnTo>
                                <a:pt x="3010293" y="63909"/>
                              </a:lnTo>
                              <a:lnTo>
                                <a:pt x="2964700" y="53869"/>
                              </a:lnTo>
                              <a:lnTo>
                                <a:pt x="2918844" y="44659"/>
                              </a:lnTo>
                              <a:lnTo>
                                <a:pt x="2872737" y="36287"/>
                              </a:lnTo>
                              <a:lnTo>
                                <a:pt x="2826387" y="28760"/>
                              </a:lnTo>
                              <a:lnTo>
                                <a:pt x="2779805" y="22087"/>
                              </a:lnTo>
                              <a:lnTo>
                                <a:pt x="2733000" y="16277"/>
                              </a:lnTo>
                              <a:lnTo>
                                <a:pt x="2685983" y="11338"/>
                              </a:lnTo>
                              <a:lnTo>
                                <a:pt x="2638762" y="7279"/>
                              </a:lnTo>
                              <a:lnTo>
                                <a:pt x="2591349" y="4107"/>
                              </a:lnTo>
                              <a:lnTo>
                                <a:pt x="2543752" y="1830"/>
                              </a:lnTo>
                              <a:lnTo>
                                <a:pt x="2495982" y="459"/>
                              </a:lnTo>
                              <a:lnTo>
                                <a:pt x="244804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w14:anchorId="0D11D6A0">
            <v:group id="Group 1" style="position:absolute;margin-left:338.85pt;margin-top:0;width:390.05pt;height:188pt;z-index:251688960;mso-wrap-distance-left:0;mso-wrap-distance-right:0;mso-position-horizontal:right;mso-position-horizontal-relative:page;mso-position-vertical:top;mso-position-vertical-relative:page" coordsize="49536,23876" o:spid="_x0000_s1026" w14:anchorId="60F90D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">
              <v:shape id="Graphic 2" style="position:absolute;left:25537;width:23996;height:23710;visibility:visible;mso-wrap-style:square;v-text-anchor:top" coordsize="2399665,2371090" o:spid="_x0000_s1027" fillcolor="#0066b2" stroked="f" path="m2399499,2371051l,2371051,,,2399499,r,23710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">
                <v:path arrowok="t"/>
              </v:shape>
              <v:shape id="Graphic 3" style="position:absolute;left:3583;width:45949;height:23710;visibility:visible;mso-wrap-style:square;v-text-anchor:top" coordsize="4594860,2371090" o:spid="_x0000_s1028" fillcolor="#ffe096" stroked="f" path="m2611522,l2284583,r-29065,1976l2208000,6135r-47253,5058l2113766,17144r-46700,6833l2020655,31685r-46111,8573l1928739,49688r-45489,10279l1838085,71085r-44832,11950l1748763,95807r-44139,13585l1660843,123783r-43413,15187l1574394,154944r-42652,16754l1489484,189222r-41856,18286l1406184,226547r-41025,19783l1324562,266849r-40160,21247l1244688,310060r-39260,22675l1166631,356110r-38325,24068l1090461,404930r-37357,25427l1016246,456450r-36353,26751l944055,510601r-35314,28041l873959,567314r-34241,29296l806027,626520r-33134,30516l740327,688149r-31991,31702l676929,752132r-30814,32853l615902,818400r-29602,33969l557316,886883r-28356,35051l501240,957512r-27076,36098l447742,1030219r-25760,37110l396893,1104932r-24410,38088l348762,1181584r-23025,39031l303417,1260105r-21606,39939l260929,1340425r-20152,40814l221365,1422476r-18662,41652l184797,1506188r-17140,42457l151292,1591491r-15581,43227l120921,1678317r-13989,43962l93752,1766596r-12361,44663l69855,1856259r-10700,45329l49299,1947237r-9003,45960l32153,2039459r-7272,46557l18487,2132858r-5506,47119l8370,2227364r-3706,47646l1871,2322907,,2371045r4594819,l4594819,1264025r-2121,-3920l4570379,1220615r-23025,-39031l4523632,1143020r-24410,-38088l4474133,1067329r-25760,-37110l4421951,993610r-27076,-36098l4367155,921934r-28356,-35051l4309815,852369r-29603,-33969l4249999,784985r-30814,-32853l4187778,719851r-31991,-31702l4123221,657036r-33134,-30516l4056395,596610r-34241,-29296l3987372,538642r-35314,-28041l3916220,483201r-36353,-26751l3843009,430357r-37357,-25427l3767807,380178r-38326,-24068l3690684,332735r-39260,-22675l3611709,288096r-40160,-21247l3530952,246330r-41025,-19783l3448482,207508r-41856,-18286l3364368,171698r-42652,-16754l3278679,138970r-43413,-15187l3191485,109392,3147345,95807,3102855,83035,3058023,71085,3012858,59967,2967369,49688r-45805,-9430l2875451,31685r-46410,-7708l2782340,17144r-46981,-5951l2688105,6135,2640587,1976,26115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">
                <v:path arrowok="t"/>
              </v:shape>
              <v:shape id="Graphic 4" style="position:absolute;left:1856;width:47682;height:23710;visibility:visible;mso-wrap-style:square;v-text-anchor:top" coordsize="4768215,2371090" o:spid="_x0000_s1029" fillcolor="#ffeed6" stroked="f" path="m2611522,l2284583,r-29065,1976l2208000,6135r-47253,5058l2113766,17144r-46700,6833l2020655,31685r-46111,8573l1928739,49688r-45489,10279l1838085,71085r-44832,11950l1748763,95807r-44139,13585l1660843,123783r-43413,15187l1574394,154944r-42652,16754l1489484,189222r-41856,18286l1406184,226547r-41025,19783l1324562,266849r-40160,21247l1244688,310060r-39260,22675l1166631,356110r-38325,24068l1090461,404930r-37357,25427l1016246,456450r-36353,26751l944055,510601r-35314,28041l873959,567314r-34241,29296l806027,626520r-33134,30516l740327,688149r-31991,31702l676929,752132r-30814,32853l615902,818400r-29602,33969l557316,886883r-28356,35051l501240,957512r-27076,36098l447742,1030219r-25760,37110l396893,1104932r-24410,38088l348762,1181584r-23025,39031l303417,1260105r-21606,39939l260929,1340425r-20152,40814l221365,1422476r-18662,41652l184797,1506188r-17140,42457l151292,1591491r-15581,43227l120921,1678317r-13989,43962l93752,1766596r-12361,44663l69855,1856259r-10700,45329l49299,1947237r-9003,45960l32153,2039459r-7272,46557l18487,2132858r-5506,47119l8370,2227364r-3706,47646l1871,2322907,,2371045r4767610,l4767610,1655959r-7205,-21241l4744823,1591491r-16365,-42846l4711319,1506188r-17906,-42060l4674750,1422476r-19412,-41237l4635187,1340425r-20883,-40381l4592698,1260105r-22319,-39490l4547354,1181584r-23722,-38564l4499222,1104932r-25089,-37603l4448373,1030219r-26422,-36609l4394875,957512r-27720,-35578l4338799,886883r-28984,-34514l4280212,818400r-30213,-33415l4219185,752132r-31407,-32281l4155787,688149r-32566,-31113l4090087,626520r-33692,-29910l4022154,567314r-34782,-28672l3952058,510601r-35838,-27400l3879867,456450r-36858,-26093l3805652,404930r-37845,-24752l3729481,356110r-38797,-23375l3651424,310060r-39715,-21964l3571549,266849r-40597,-20519l3489927,226547r-41445,-19039l3406626,189222r-42258,-17524l3321716,154944r-43037,-15974l3235266,123783r-43781,-14391l3147345,95807,3102855,83035,3058023,71085,3012858,59967,2967369,49688r-45805,-9430l2875451,31685r-46410,-7708l2782340,17144r-46981,-5951l2688105,6135,2640587,1976,26115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">
                <v:path arrowok="t"/>
              </v:shape>
              <v:shape id="Graphic 5" style="position:absolute;top:110;width:49536;height:23768;visibility:visible;mso-wrap-style:square;v-text-anchor:top" coordsize="4953635,2376805" o:spid="_x0000_s1030" stroked="f" path="m2448048,r-48486,470l2351305,1875r-48019,2332l2255514,7456r-47517,4159l2160743,16673r-46981,5950l2067062,29457r-46410,7707l1974540,45738r-45805,9430l1883246,65447r-45165,11118l1793249,88515r-44490,12771l1704620,114872r-43781,14391l1617426,144449r-43036,15975l1531738,177178r-42258,17524l1447625,212988r-41445,19039l1365155,251810r-40597,20519l1284398,293575r-39714,21965l1205424,338214r-38797,23376l1128302,385658r-37845,24752l1053100,435836r-36858,26094l979889,488681r-35837,27400l908737,544122r-34781,28672l839714,602090r-33691,29910l772890,662516r-32567,31113l708332,725331r-31407,32281l646111,790465r-30213,33415l586296,857849r-28984,34514l528956,927414r-27720,35578l474160,999090r-26422,36608l421979,1072809r-25090,37603l372480,1148500r-23722,38564l325733,1226095r-22320,39490l281808,1305524r-20883,40381l240773,1386718r-19411,41238l202699,1469608r-17906,42059l167654,1554125r-16365,42846l135707,1640198r-14790,43599l106928,1727759r-13180,44317l81387,1816739r-11536,45000l59151,1907068r-9856,45648l40292,1998677r-8142,46262l24877,2091496r-6394,46842l12977,2185457r-4611,47386l4660,2280490r-2793,47896l,2376525r4953215,l4953134,2185457r-5377,-44288l4941183,2094873r-7485,-46018l4925313,2003123r-9276,-45438l4905879,1912551r-11029,-44823l4882959,1823224r-12742,-44175l4856633,1735210r-14416,-43495l4826979,1648574r-16051,-42780l4794075,1563384r-17646,-42032l4758000,1479706r-19202,-41251l4718833,1397608r-20719,-40436l4676652,1317156r-22196,-39588l4631536,1238416r-23633,-38706l4583565,1161457r-25033,-37792l4532815,1086344r-26392,-36843l4479366,1013144r-27711,-35861l4423297,941925r-28992,-34846l4364687,872752r-30234,-33797l4303613,805694r-31436,-32716l4240155,740816r-32599,-31600l4174390,678186r-33722,-30452l4106399,617870r-34806,-29269l4036259,559935r-35851,-28054l3964049,504448r-36857,-26804l3889848,451476r-37823,-25522l3813734,401086r-38750,-24207l3735786,353343r-39637,-22857l3656083,308317r-40485,-21475l3574703,266072r-41294,-20058l3491725,226676r-42064,-18609l3407227,190196r-42794,-17126l3321289,156698r-43485,-15609l3233988,126250r-44136,-14060l3145404,98918,3100655,86441,3055615,74769,3010293,63909,2964700,53869r-45856,-9210l2872737,36287r-46350,-7527l2779805,22087r-46805,-5810l2685983,11338,2638762,7279,2591349,4107,2543752,1830,2495982,459,24480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">
                <v:path arrowok="t"/>
              </v:shape>
              <w10:wrap anchorx="page" anchory="page"/>
            </v:group>
          </w:pict>
        </mc:Fallback>
      </mc:AlternateContent>
    </w:r>
  </w:p>
  <w:p w14:paraId="6FFC7228" w14:textId="77777777" w:rsidR="00582D8C" w:rsidRDefault="00582D8C" w:rsidP="00582D8C">
    <w:pPr>
      <w:pStyle w:val="Koptekst"/>
      <w:tabs>
        <w:tab w:val="clear" w:pos="4536"/>
        <w:tab w:val="clear" w:pos="9072"/>
        <w:tab w:val="center" w:pos="4535"/>
      </w:tabs>
      <w:rPr>
        <w:b/>
        <w:sz w:val="16"/>
        <w:szCs w:val="16"/>
      </w:rPr>
    </w:pPr>
  </w:p>
  <w:p w14:paraId="42B4582D" w14:textId="77777777" w:rsidR="00582D8C" w:rsidRDefault="00582D8C" w:rsidP="00582D8C">
    <w:pPr>
      <w:pStyle w:val="Koptekst"/>
      <w:tabs>
        <w:tab w:val="clear" w:pos="4536"/>
        <w:tab w:val="clear" w:pos="9072"/>
        <w:tab w:val="center" w:pos="4535"/>
      </w:tabs>
      <w:rPr>
        <w:b/>
        <w:sz w:val="16"/>
        <w:szCs w:val="16"/>
      </w:rPr>
    </w:pPr>
  </w:p>
  <w:p w14:paraId="1BA782B4" w14:textId="77777777" w:rsidR="00582D8C" w:rsidRDefault="00582D8C" w:rsidP="00582D8C">
    <w:pPr>
      <w:pStyle w:val="Koptekst"/>
      <w:tabs>
        <w:tab w:val="clear" w:pos="4536"/>
        <w:tab w:val="clear" w:pos="9072"/>
        <w:tab w:val="center" w:pos="4535"/>
      </w:tabs>
      <w:rPr>
        <w:b/>
        <w:sz w:val="16"/>
        <w:szCs w:val="16"/>
      </w:rPr>
    </w:pPr>
    <w:r>
      <w:rPr>
        <w:noProof/>
      </w:rPr>
      <w:drawing>
        <wp:anchor distT="0" distB="0" distL="114300" distR="114300" simplePos="0" relativeHeight="251689984" behindDoc="0" locked="0" layoutInCell="1" allowOverlap="1" wp14:anchorId="22B00122" wp14:editId="55283B2F">
          <wp:simplePos x="0" y="0"/>
          <wp:positionH relativeFrom="margin">
            <wp:align>left</wp:align>
          </wp:positionH>
          <wp:positionV relativeFrom="paragraph">
            <wp:posOffset>47625</wp:posOffset>
          </wp:positionV>
          <wp:extent cx="952500" cy="189230"/>
          <wp:effectExtent l="0" t="0" r="0" b="1270"/>
          <wp:wrapSquare wrapText="bothSides"/>
          <wp:docPr id="3372923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15278" name=""/>
                  <pic:cNvPicPr/>
                </pic:nvPicPr>
                <pic:blipFill>
                  <a:blip r:embed="rId1">
                    <a:extLst>
                      <a:ext uri="{28A0092B-C50C-407E-A947-70E740481C1C}">
                        <a14:useLocalDpi xmlns:a14="http://schemas.microsoft.com/office/drawing/2010/main" val="0"/>
                      </a:ext>
                    </a:extLst>
                  </a:blip>
                  <a:stretch>
                    <a:fillRect/>
                  </a:stretch>
                </pic:blipFill>
                <pic:spPr>
                  <a:xfrm>
                    <a:off x="0" y="0"/>
                    <a:ext cx="952500" cy="189230"/>
                  </a:xfrm>
                  <a:prstGeom prst="rect">
                    <a:avLst/>
                  </a:prstGeom>
                </pic:spPr>
              </pic:pic>
            </a:graphicData>
          </a:graphic>
          <wp14:sizeRelH relativeFrom="margin">
            <wp14:pctWidth>0</wp14:pctWidth>
          </wp14:sizeRelH>
          <wp14:sizeRelV relativeFrom="margin">
            <wp14:pctHeight>0</wp14:pctHeight>
          </wp14:sizeRelV>
        </wp:anchor>
      </w:drawing>
    </w:r>
  </w:p>
  <w:p w14:paraId="044DEA64" w14:textId="77777777" w:rsidR="00582D8C" w:rsidRDefault="00582D8C" w:rsidP="00582D8C">
    <w:pPr>
      <w:pStyle w:val="Koptekst"/>
      <w:tabs>
        <w:tab w:val="clear" w:pos="4536"/>
        <w:tab w:val="clear" w:pos="9072"/>
        <w:tab w:val="center" w:pos="4535"/>
      </w:tabs>
      <w:rPr>
        <w:b/>
        <w:sz w:val="16"/>
        <w:szCs w:val="16"/>
      </w:rPr>
    </w:pPr>
  </w:p>
  <w:p w14:paraId="3C25BE3E" w14:textId="77777777" w:rsidR="00582D8C" w:rsidRDefault="00582D8C" w:rsidP="00582D8C">
    <w:pPr>
      <w:pStyle w:val="Koptekst"/>
      <w:tabs>
        <w:tab w:val="clear" w:pos="4536"/>
        <w:tab w:val="clear" w:pos="9072"/>
        <w:tab w:val="center" w:pos="4535"/>
      </w:tabs>
      <w:rPr>
        <w:b/>
        <w:sz w:val="16"/>
        <w:szCs w:val="16"/>
      </w:rPr>
    </w:pPr>
  </w:p>
  <w:p w14:paraId="0F00280B" w14:textId="77777777" w:rsidR="00582D8C" w:rsidRPr="006472D9" w:rsidRDefault="00582D8C" w:rsidP="00582D8C">
    <w:pPr>
      <w:pStyle w:val="Koptekst"/>
      <w:tabs>
        <w:tab w:val="clear" w:pos="4536"/>
        <w:tab w:val="clear" w:pos="9072"/>
        <w:tab w:val="center" w:pos="4535"/>
      </w:tabs>
      <w:rPr>
        <w:b/>
        <w:szCs w:val="22"/>
      </w:rPr>
    </w:pPr>
    <w:r>
      <w:rPr>
        <w:b/>
        <w:sz w:val="16"/>
        <w:szCs w:val="16"/>
      </w:rPr>
      <w:t>Amsterdam MB Adviesgroep</w:t>
    </w:r>
  </w:p>
  <w:p w14:paraId="3875DDF8" w14:textId="527ABA47" w:rsidR="009C4BD8" w:rsidRPr="003823BE" w:rsidRDefault="009C4BD8" w:rsidP="00573261">
    <w:pPr>
      <w:pStyle w:val="Koptekst"/>
      <w:tabs>
        <w:tab w:val="clear" w:pos="4536"/>
        <w:tab w:val="clear" w:pos="9072"/>
        <w:tab w:val="center" w:pos="453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3FDC" w14:textId="77777777" w:rsidR="00BF3A8D" w:rsidRPr="003823BE" w:rsidRDefault="00BF3A8D" w:rsidP="00BF3A8D">
    <w:pPr>
      <w:pStyle w:val="Koptekst"/>
      <w:tabs>
        <w:tab w:val="clear" w:pos="4536"/>
        <w:tab w:val="clear" w:pos="9072"/>
        <w:tab w:val="center" w:pos="4535"/>
      </w:tabs>
    </w:pPr>
  </w:p>
  <w:p w14:paraId="14EF57C7" w14:textId="77777777" w:rsidR="00582D8C" w:rsidRDefault="00582D8C" w:rsidP="00582D8C">
    <w:pPr>
      <w:pStyle w:val="Koptekst"/>
      <w:tabs>
        <w:tab w:val="clear" w:pos="4536"/>
        <w:tab w:val="clear" w:pos="9072"/>
        <w:tab w:val="center" w:pos="4535"/>
      </w:tabs>
      <w:rPr>
        <w:b/>
        <w:sz w:val="16"/>
        <w:szCs w:val="16"/>
      </w:rPr>
    </w:pPr>
    <w:r>
      <w:rPr>
        <w:noProof/>
      </w:rPr>
      <mc:AlternateContent>
        <mc:Choice Requires="wpg">
          <w:drawing>
            <wp:anchor distT="0" distB="0" distL="0" distR="0" simplePos="0" relativeHeight="251692032" behindDoc="0" locked="0" layoutInCell="1" allowOverlap="1" wp14:anchorId="64C34FF5" wp14:editId="33DF5228">
              <wp:simplePos x="0" y="0"/>
              <wp:positionH relativeFrom="page">
                <wp:align>right</wp:align>
              </wp:positionH>
              <wp:positionV relativeFrom="page">
                <wp:align>top</wp:align>
              </wp:positionV>
              <wp:extent cx="4953635" cy="2387600"/>
              <wp:effectExtent l="0" t="0" r="0" b="0"/>
              <wp:wrapNone/>
              <wp:docPr id="116644150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635" cy="2387600"/>
                        <a:chOff x="0" y="0"/>
                        <a:chExt cx="4953635" cy="2387600"/>
                      </a:xfrm>
                    </wpg:grpSpPr>
                    <wps:wsp>
                      <wps:cNvPr id="1705793322" name="Graphic 2"/>
                      <wps:cNvSpPr/>
                      <wps:spPr>
                        <a:xfrm>
                          <a:off x="2553716" y="0"/>
                          <a:ext cx="2399665" cy="2371090"/>
                        </a:xfrm>
                        <a:custGeom>
                          <a:avLst/>
                          <a:gdLst/>
                          <a:ahLst/>
                          <a:cxnLst/>
                          <a:rect l="l" t="t" r="r" b="b"/>
                          <a:pathLst>
                            <a:path w="2399665" h="2371090">
                              <a:moveTo>
                                <a:pt x="2399499" y="2371051"/>
                              </a:moveTo>
                              <a:lnTo>
                                <a:pt x="0" y="2371051"/>
                              </a:lnTo>
                              <a:lnTo>
                                <a:pt x="0" y="0"/>
                              </a:lnTo>
                              <a:lnTo>
                                <a:pt x="2399499" y="0"/>
                              </a:lnTo>
                              <a:lnTo>
                                <a:pt x="2399499" y="2371051"/>
                              </a:lnTo>
                              <a:close/>
                            </a:path>
                          </a:pathLst>
                        </a:custGeom>
                        <a:solidFill>
                          <a:srgbClr val="0066B2"/>
                        </a:solidFill>
                      </wps:spPr>
                      <wps:bodyPr wrap="square" lIns="0" tIns="0" rIns="0" bIns="0" rtlCol="0">
                        <a:prstTxWarp prst="textNoShape">
                          <a:avLst/>
                        </a:prstTxWarp>
                        <a:noAutofit/>
                      </wps:bodyPr>
                    </wps:wsp>
                    <wps:wsp>
                      <wps:cNvPr id="236377194" name="Graphic 3"/>
                      <wps:cNvSpPr/>
                      <wps:spPr>
                        <a:xfrm>
                          <a:off x="358396" y="0"/>
                          <a:ext cx="4594860" cy="2371090"/>
                        </a:xfrm>
                        <a:custGeom>
                          <a:avLst/>
                          <a:gdLst/>
                          <a:ahLst/>
                          <a:cxnLst/>
                          <a:rect l="l" t="t" r="r" b="b"/>
                          <a:pathLst>
                            <a:path w="4594860" h="2371090">
                              <a:moveTo>
                                <a:pt x="2611522" y="0"/>
                              </a:moveTo>
                              <a:lnTo>
                                <a:pt x="2284583" y="0"/>
                              </a:lnTo>
                              <a:lnTo>
                                <a:pt x="2255518" y="1976"/>
                              </a:lnTo>
                              <a:lnTo>
                                <a:pt x="2208000" y="6135"/>
                              </a:lnTo>
                              <a:lnTo>
                                <a:pt x="2160747" y="11193"/>
                              </a:lnTo>
                              <a:lnTo>
                                <a:pt x="2113766" y="17144"/>
                              </a:lnTo>
                              <a:lnTo>
                                <a:pt x="2067066" y="23977"/>
                              </a:lnTo>
                              <a:lnTo>
                                <a:pt x="2020655" y="31685"/>
                              </a:lnTo>
                              <a:lnTo>
                                <a:pt x="1974544" y="40258"/>
                              </a:lnTo>
                              <a:lnTo>
                                <a:pt x="1928739" y="49688"/>
                              </a:lnTo>
                              <a:lnTo>
                                <a:pt x="1883250" y="59967"/>
                              </a:lnTo>
                              <a:lnTo>
                                <a:pt x="1838085" y="71085"/>
                              </a:lnTo>
                              <a:lnTo>
                                <a:pt x="1793253" y="83035"/>
                              </a:lnTo>
                              <a:lnTo>
                                <a:pt x="1748763" y="95807"/>
                              </a:lnTo>
                              <a:lnTo>
                                <a:pt x="1704624" y="109392"/>
                              </a:lnTo>
                              <a:lnTo>
                                <a:pt x="1660843" y="123783"/>
                              </a:lnTo>
                              <a:lnTo>
                                <a:pt x="1617430" y="138970"/>
                              </a:lnTo>
                              <a:lnTo>
                                <a:pt x="1574394" y="154944"/>
                              </a:lnTo>
                              <a:lnTo>
                                <a:pt x="1531742" y="171698"/>
                              </a:lnTo>
                              <a:lnTo>
                                <a:pt x="1489484" y="189222"/>
                              </a:lnTo>
                              <a:lnTo>
                                <a:pt x="1447628" y="207508"/>
                              </a:lnTo>
                              <a:lnTo>
                                <a:pt x="1406184" y="226547"/>
                              </a:lnTo>
                              <a:lnTo>
                                <a:pt x="1365159" y="246330"/>
                              </a:lnTo>
                              <a:lnTo>
                                <a:pt x="1324562" y="266849"/>
                              </a:lnTo>
                              <a:lnTo>
                                <a:pt x="1284402" y="288096"/>
                              </a:lnTo>
                              <a:lnTo>
                                <a:pt x="1244688" y="310060"/>
                              </a:lnTo>
                              <a:lnTo>
                                <a:pt x="1205428" y="332735"/>
                              </a:lnTo>
                              <a:lnTo>
                                <a:pt x="1166631" y="356110"/>
                              </a:lnTo>
                              <a:lnTo>
                                <a:pt x="1128306" y="380178"/>
                              </a:lnTo>
                              <a:lnTo>
                                <a:pt x="1090461" y="404930"/>
                              </a:lnTo>
                              <a:lnTo>
                                <a:pt x="1053104" y="430357"/>
                              </a:lnTo>
                              <a:lnTo>
                                <a:pt x="1016246" y="456450"/>
                              </a:lnTo>
                              <a:lnTo>
                                <a:pt x="979893" y="483201"/>
                              </a:lnTo>
                              <a:lnTo>
                                <a:pt x="944055" y="510601"/>
                              </a:lnTo>
                              <a:lnTo>
                                <a:pt x="908741" y="538642"/>
                              </a:lnTo>
                              <a:lnTo>
                                <a:pt x="873959" y="567314"/>
                              </a:lnTo>
                              <a:lnTo>
                                <a:pt x="839718" y="596610"/>
                              </a:lnTo>
                              <a:lnTo>
                                <a:pt x="806027" y="626520"/>
                              </a:lnTo>
                              <a:lnTo>
                                <a:pt x="772893" y="657036"/>
                              </a:lnTo>
                              <a:lnTo>
                                <a:pt x="740327" y="688149"/>
                              </a:lnTo>
                              <a:lnTo>
                                <a:pt x="708336" y="719851"/>
                              </a:lnTo>
                              <a:lnTo>
                                <a:pt x="676929" y="752132"/>
                              </a:lnTo>
                              <a:lnTo>
                                <a:pt x="646115" y="784985"/>
                              </a:lnTo>
                              <a:lnTo>
                                <a:pt x="615902" y="818400"/>
                              </a:lnTo>
                              <a:lnTo>
                                <a:pt x="586300" y="852369"/>
                              </a:lnTo>
                              <a:lnTo>
                                <a:pt x="557316" y="886883"/>
                              </a:lnTo>
                              <a:lnTo>
                                <a:pt x="528960" y="921934"/>
                              </a:lnTo>
                              <a:lnTo>
                                <a:pt x="501240" y="957512"/>
                              </a:lnTo>
                              <a:lnTo>
                                <a:pt x="474164" y="993610"/>
                              </a:lnTo>
                              <a:lnTo>
                                <a:pt x="447742" y="1030219"/>
                              </a:lnTo>
                              <a:lnTo>
                                <a:pt x="421982" y="1067329"/>
                              </a:lnTo>
                              <a:lnTo>
                                <a:pt x="396893" y="1104932"/>
                              </a:lnTo>
                              <a:lnTo>
                                <a:pt x="372483" y="1143020"/>
                              </a:lnTo>
                              <a:lnTo>
                                <a:pt x="348762" y="1181584"/>
                              </a:lnTo>
                              <a:lnTo>
                                <a:pt x="325737" y="1220615"/>
                              </a:lnTo>
                              <a:lnTo>
                                <a:pt x="303417" y="1260105"/>
                              </a:lnTo>
                              <a:lnTo>
                                <a:pt x="281811" y="1300044"/>
                              </a:lnTo>
                              <a:lnTo>
                                <a:pt x="260929" y="1340425"/>
                              </a:lnTo>
                              <a:lnTo>
                                <a:pt x="240777" y="1381239"/>
                              </a:lnTo>
                              <a:lnTo>
                                <a:pt x="221365" y="1422476"/>
                              </a:lnTo>
                              <a:lnTo>
                                <a:pt x="202703" y="1464128"/>
                              </a:lnTo>
                              <a:lnTo>
                                <a:pt x="184797" y="1506188"/>
                              </a:lnTo>
                              <a:lnTo>
                                <a:pt x="167657" y="1548645"/>
                              </a:lnTo>
                              <a:lnTo>
                                <a:pt x="151292" y="1591491"/>
                              </a:lnTo>
                              <a:lnTo>
                                <a:pt x="135711" y="1634718"/>
                              </a:lnTo>
                              <a:lnTo>
                                <a:pt x="120921" y="1678317"/>
                              </a:lnTo>
                              <a:lnTo>
                                <a:pt x="106932" y="1722279"/>
                              </a:lnTo>
                              <a:lnTo>
                                <a:pt x="93752" y="1766596"/>
                              </a:lnTo>
                              <a:lnTo>
                                <a:pt x="81391" y="1811259"/>
                              </a:lnTo>
                              <a:lnTo>
                                <a:pt x="69855" y="1856259"/>
                              </a:lnTo>
                              <a:lnTo>
                                <a:pt x="59155" y="1901588"/>
                              </a:lnTo>
                              <a:lnTo>
                                <a:pt x="49299" y="1947237"/>
                              </a:lnTo>
                              <a:lnTo>
                                <a:pt x="40296" y="1993197"/>
                              </a:lnTo>
                              <a:lnTo>
                                <a:pt x="32153" y="2039459"/>
                              </a:lnTo>
                              <a:lnTo>
                                <a:pt x="24881" y="2086016"/>
                              </a:lnTo>
                              <a:lnTo>
                                <a:pt x="18487" y="2132858"/>
                              </a:lnTo>
                              <a:lnTo>
                                <a:pt x="12981" y="2179977"/>
                              </a:lnTo>
                              <a:lnTo>
                                <a:pt x="8370" y="2227364"/>
                              </a:lnTo>
                              <a:lnTo>
                                <a:pt x="4664" y="2275010"/>
                              </a:lnTo>
                              <a:lnTo>
                                <a:pt x="1871" y="2322907"/>
                              </a:lnTo>
                              <a:lnTo>
                                <a:pt x="0" y="2371045"/>
                              </a:lnTo>
                              <a:lnTo>
                                <a:pt x="4594819" y="2371045"/>
                              </a:lnTo>
                              <a:lnTo>
                                <a:pt x="4594819" y="1264025"/>
                              </a:lnTo>
                              <a:lnTo>
                                <a:pt x="4592698" y="1260105"/>
                              </a:lnTo>
                              <a:lnTo>
                                <a:pt x="4570379" y="1220615"/>
                              </a:lnTo>
                              <a:lnTo>
                                <a:pt x="4547354" y="1181584"/>
                              </a:lnTo>
                              <a:lnTo>
                                <a:pt x="4523632" y="1143020"/>
                              </a:lnTo>
                              <a:lnTo>
                                <a:pt x="4499222" y="1104932"/>
                              </a:lnTo>
                              <a:lnTo>
                                <a:pt x="4474133" y="1067329"/>
                              </a:lnTo>
                              <a:lnTo>
                                <a:pt x="4448373" y="1030219"/>
                              </a:lnTo>
                              <a:lnTo>
                                <a:pt x="4421951" y="993610"/>
                              </a:lnTo>
                              <a:lnTo>
                                <a:pt x="4394875" y="957512"/>
                              </a:lnTo>
                              <a:lnTo>
                                <a:pt x="4367155" y="921934"/>
                              </a:lnTo>
                              <a:lnTo>
                                <a:pt x="4338799" y="886883"/>
                              </a:lnTo>
                              <a:lnTo>
                                <a:pt x="4309815" y="852369"/>
                              </a:lnTo>
                              <a:lnTo>
                                <a:pt x="4280212" y="818400"/>
                              </a:lnTo>
                              <a:lnTo>
                                <a:pt x="4249999" y="784985"/>
                              </a:lnTo>
                              <a:lnTo>
                                <a:pt x="4219185" y="752132"/>
                              </a:lnTo>
                              <a:lnTo>
                                <a:pt x="4187778" y="719851"/>
                              </a:lnTo>
                              <a:lnTo>
                                <a:pt x="4155787" y="688149"/>
                              </a:lnTo>
                              <a:lnTo>
                                <a:pt x="4123221" y="657036"/>
                              </a:lnTo>
                              <a:lnTo>
                                <a:pt x="4090087" y="626520"/>
                              </a:lnTo>
                              <a:lnTo>
                                <a:pt x="4056395" y="596610"/>
                              </a:lnTo>
                              <a:lnTo>
                                <a:pt x="4022154" y="567314"/>
                              </a:lnTo>
                              <a:lnTo>
                                <a:pt x="3987372" y="538642"/>
                              </a:lnTo>
                              <a:lnTo>
                                <a:pt x="3952058" y="510601"/>
                              </a:lnTo>
                              <a:lnTo>
                                <a:pt x="3916220" y="483201"/>
                              </a:lnTo>
                              <a:lnTo>
                                <a:pt x="3879867" y="456450"/>
                              </a:lnTo>
                              <a:lnTo>
                                <a:pt x="3843009" y="430357"/>
                              </a:lnTo>
                              <a:lnTo>
                                <a:pt x="3805652" y="404930"/>
                              </a:lnTo>
                              <a:lnTo>
                                <a:pt x="3767807" y="380178"/>
                              </a:lnTo>
                              <a:lnTo>
                                <a:pt x="3729481" y="356110"/>
                              </a:lnTo>
                              <a:lnTo>
                                <a:pt x="3690684" y="332735"/>
                              </a:lnTo>
                              <a:lnTo>
                                <a:pt x="3651424" y="310060"/>
                              </a:lnTo>
                              <a:lnTo>
                                <a:pt x="3611709" y="288096"/>
                              </a:lnTo>
                              <a:lnTo>
                                <a:pt x="3571549" y="266849"/>
                              </a:lnTo>
                              <a:lnTo>
                                <a:pt x="3530952" y="246330"/>
                              </a:lnTo>
                              <a:lnTo>
                                <a:pt x="3489927" y="226547"/>
                              </a:lnTo>
                              <a:lnTo>
                                <a:pt x="3448482" y="207508"/>
                              </a:lnTo>
                              <a:lnTo>
                                <a:pt x="3406626" y="189222"/>
                              </a:lnTo>
                              <a:lnTo>
                                <a:pt x="3364368" y="171698"/>
                              </a:lnTo>
                              <a:lnTo>
                                <a:pt x="3321716" y="154944"/>
                              </a:lnTo>
                              <a:lnTo>
                                <a:pt x="3278679" y="138970"/>
                              </a:lnTo>
                              <a:lnTo>
                                <a:pt x="3235266" y="123783"/>
                              </a:lnTo>
                              <a:lnTo>
                                <a:pt x="3191485" y="109392"/>
                              </a:lnTo>
                              <a:lnTo>
                                <a:pt x="3147345" y="95807"/>
                              </a:lnTo>
                              <a:lnTo>
                                <a:pt x="3102855" y="83035"/>
                              </a:lnTo>
                              <a:lnTo>
                                <a:pt x="3058023" y="71085"/>
                              </a:lnTo>
                              <a:lnTo>
                                <a:pt x="3012858" y="59967"/>
                              </a:lnTo>
                              <a:lnTo>
                                <a:pt x="2967369" y="49688"/>
                              </a:lnTo>
                              <a:lnTo>
                                <a:pt x="2921564" y="40258"/>
                              </a:lnTo>
                              <a:lnTo>
                                <a:pt x="2875451" y="31685"/>
                              </a:lnTo>
                              <a:lnTo>
                                <a:pt x="2829041" y="23977"/>
                              </a:lnTo>
                              <a:lnTo>
                                <a:pt x="2782340" y="17144"/>
                              </a:lnTo>
                              <a:lnTo>
                                <a:pt x="2735359" y="11193"/>
                              </a:lnTo>
                              <a:lnTo>
                                <a:pt x="2688105" y="6135"/>
                              </a:lnTo>
                              <a:lnTo>
                                <a:pt x="2640587" y="1976"/>
                              </a:lnTo>
                              <a:lnTo>
                                <a:pt x="2611522" y="0"/>
                              </a:lnTo>
                              <a:close/>
                            </a:path>
                          </a:pathLst>
                        </a:custGeom>
                        <a:solidFill>
                          <a:srgbClr val="FFE096"/>
                        </a:solidFill>
                      </wps:spPr>
                      <wps:bodyPr wrap="square" lIns="0" tIns="0" rIns="0" bIns="0" rtlCol="0">
                        <a:prstTxWarp prst="textNoShape">
                          <a:avLst/>
                        </a:prstTxWarp>
                        <a:noAutofit/>
                      </wps:bodyPr>
                    </wps:wsp>
                    <wps:wsp>
                      <wps:cNvPr id="394846362" name="Graphic 4"/>
                      <wps:cNvSpPr/>
                      <wps:spPr>
                        <a:xfrm>
                          <a:off x="185605" y="0"/>
                          <a:ext cx="4768215" cy="2371090"/>
                        </a:xfrm>
                        <a:custGeom>
                          <a:avLst/>
                          <a:gdLst/>
                          <a:ahLst/>
                          <a:cxnLst/>
                          <a:rect l="l" t="t" r="r" b="b"/>
                          <a:pathLst>
                            <a:path w="4768215" h="2371090">
                              <a:moveTo>
                                <a:pt x="2611522" y="0"/>
                              </a:moveTo>
                              <a:lnTo>
                                <a:pt x="2284583" y="0"/>
                              </a:lnTo>
                              <a:lnTo>
                                <a:pt x="2255518" y="1976"/>
                              </a:lnTo>
                              <a:lnTo>
                                <a:pt x="2208000" y="6135"/>
                              </a:lnTo>
                              <a:lnTo>
                                <a:pt x="2160747" y="11193"/>
                              </a:lnTo>
                              <a:lnTo>
                                <a:pt x="2113766" y="17144"/>
                              </a:lnTo>
                              <a:lnTo>
                                <a:pt x="2067066" y="23977"/>
                              </a:lnTo>
                              <a:lnTo>
                                <a:pt x="2020655" y="31685"/>
                              </a:lnTo>
                              <a:lnTo>
                                <a:pt x="1974544" y="40258"/>
                              </a:lnTo>
                              <a:lnTo>
                                <a:pt x="1928739" y="49688"/>
                              </a:lnTo>
                              <a:lnTo>
                                <a:pt x="1883250" y="59967"/>
                              </a:lnTo>
                              <a:lnTo>
                                <a:pt x="1838085" y="71085"/>
                              </a:lnTo>
                              <a:lnTo>
                                <a:pt x="1793253" y="83035"/>
                              </a:lnTo>
                              <a:lnTo>
                                <a:pt x="1748763" y="95807"/>
                              </a:lnTo>
                              <a:lnTo>
                                <a:pt x="1704624" y="109392"/>
                              </a:lnTo>
                              <a:lnTo>
                                <a:pt x="1660843" y="123783"/>
                              </a:lnTo>
                              <a:lnTo>
                                <a:pt x="1617430" y="138970"/>
                              </a:lnTo>
                              <a:lnTo>
                                <a:pt x="1574394" y="154944"/>
                              </a:lnTo>
                              <a:lnTo>
                                <a:pt x="1531742" y="171698"/>
                              </a:lnTo>
                              <a:lnTo>
                                <a:pt x="1489484" y="189222"/>
                              </a:lnTo>
                              <a:lnTo>
                                <a:pt x="1447628" y="207508"/>
                              </a:lnTo>
                              <a:lnTo>
                                <a:pt x="1406184" y="226547"/>
                              </a:lnTo>
                              <a:lnTo>
                                <a:pt x="1365159" y="246330"/>
                              </a:lnTo>
                              <a:lnTo>
                                <a:pt x="1324562" y="266849"/>
                              </a:lnTo>
                              <a:lnTo>
                                <a:pt x="1284402" y="288096"/>
                              </a:lnTo>
                              <a:lnTo>
                                <a:pt x="1244688" y="310060"/>
                              </a:lnTo>
                              <a:lnTo>
                                <a:pt x="1205428" y="332735"/>
                              </a:lnTo>
                              <a:lnTo>
                                <a:pt x="1166631" y="356110"/>
                              </a:lnTo>
                              <a:lnTo>
                                <a:pt x="1128306" y="380178"/>
                              </a:lnTo>
                              <a:lnTo>
                                <a:pt x="1090461" y="404930"/>
                              </a:lnTo>
                              <a:lnTo>
                                <a:pt x="1053104" y="430357"/>
                              </a:lnTo>
                              <a:lnTo>
                                <a:pt x="1016246" y="456450"/>
                              </a:lnTo>
                              <a:lnTo>
                                <a:pt x="979893" y="483201"/>
                              </a:lnTo>
                              <a:lnTo>
                                <a:pt x="944055" y="510601"/>
                              </a:lnTo>
                              <a:lnTo>
                                <a:pt x="908741" y="538642"/>
                              </a:lnTo>
                              <a:lnTo>
                                <a:pt x="873959" y="567314"/>
                              </a:lnTo>
                              <a:lnTo>
                                <a:pt x="839718" y="596610"/>
                              </a:lnTo>
                              <a:lnTo>
                                <a:pt x="806027" y="626520"/>
                              </a:lnTo>
                              <a:lnTo>
                                <a:pt x="772893" y="657036"/>
                              </a:lnTo>
                              <a:lnTo>
                                <a:pt x="740327" y="688149"/>
                              </a:lnTo>
                              <a:lnTo>
                                <a:pt x="708336" y="719851"/>
                              </a:lnTo>
                              <a:lnTo>
                                <a:pt x="676929" y="752132"/>
                              </a:lnTo>
                              <a:lnTo>
                                <a:pt x="646115" y="784985"/>
                              </a:lnTo>
                              <a:lnTo>
                                <a:pt x="615902" y="818400"/>
                              </a:lnTo>
                              <a:lnTo>
                                <a:pt x="586300" y="852369"/>
                              </a:lnTo>
                              <a:lnTo>
                                <a:pt x="557316" y="886883"/>
                              </a:lnTo>
                              <a:lnTo>
                                <a:pt x="528960" y="921934"/>
                              </a:lnTo>
                              <a:lnTo>
                                <a:pt x="501240" y="957512"/>
                              </a:lnTo>
                              <a:lnTo>
                                <a:pt x="474164" y="993610"/>
                              </a:lnTo>
                              <a:lnTo>
                                <a:pt x="447742" y="1030219"/>
                              </a:lnTo>
                              <a:lnTo>
                                <a:pt x="421982" y="1067329"/>
                              </a:lnTo>
                              <a:lnTo>
                                <a:pt x="396893" y="1104932"/>
                              </a:lnTo>
                              <a:lnTo>
                                <a:pt x="372483" y="1143020"/>
                              </a:lnTo>
                              <a:lnTo>
                                <a:pt x="348762" y="1181584"/>
                              </a:lnTo>
                              <a:lnTo>
                                <a:pt x="325737" y="1220615"/>
                              </a:lnTo>
                              <a:lnTo>
                                <a:pt x="303417" y="1260105"/>
                              </a:lnTo>
                              <a:lnTo>
                                <a:pt x="281811" y="1300044"/>
                              </a:lnTo>
                              <a:lnTo>
                                <a:pt x="260929" y="1340425"/>
                              </a:lnTo>
                              <a:lnTo>
                                <a:pt x="240777" y="1381239"/>
                              </a:lnTo>
                              <a:lnTo>
                                <a:pt x="221365" y="1422476"/>
                              </a:lnTo>
                              <a:lnTo>
                                <a:pt x="202703" y="1464128"/>
                              </a:lnTo>
                              <a:lnTo>
                                <a:pt x="184797" y="1506188"/>
                              </a:lnTo>
                              <a:lnTo>
                                <a:pt x="167657" y="1548645"/>
                              </a:lnTo>
                              <a:lnTo>
                                <a:pt x="151292" y="1591491"/>
                              </a:lnTo>
                              <a:lnTo>
                                <a:pt x="135711" y="1634718"/>
                              </a:lnTo>
                              <a:lnTo>
                                <a:pt x="120921" y="1678317"/>
                              </a:lnTo>
                              <a:lnTo>
                                <a:pt x="106932" y="1722279"/>
                              </a:lnTo>
                              <a:lnTo>
                                <a:pt x="93752" y="1766596"/>
                              </a:lnTo>
                              <a:lnTo>
                                <a:pt x="81391" y="1811259"/>
                              </a:lnTo>
                              <a:lnTo>
                                <a:pt x="69855" y="1856259"/>
                              </a:lnTo>
                              <a:lnTo>
                                <a:pt x="59155" y="1901588"/>
                              </a:lnTo>
                              <a:lnTo>
                                <a:pt x="49299" y="1947237"/>
                              </a:lnTo>
                              <a:lnTo>
                                <a:pt x="40296" y="1993197"/>
                              </a:lnTo>
                              <a:lnTo>
                                <a:pt x="32153" y="2039459"/>
                              </a:lnTo>
                              <a:lnTo>
                                <a:pt x="24881" y="2086016"/>
                              </a:lnTo>
                              <a:lnTo>
                                <a:pt x="18487" y="2132858"/>
                              </a:lnTo>
                              <a:lnTo>
                                <a:pt x="12981" y="2179977"/>
                              </a:lnTo>
                              <a:lnTo>
                                <a:pt x="8370" y="2227364"/>
                              </a:lnTo>
                              <a:lnTo>
                                <a:pt x="4664" y="2275010"/>
                              </a:lnTo>
                              <a:lnTo>
                                <a:pt x="1871" y="2322907"/>
                              </a:lnTo>
                              <a:lnTo>
                                <a:pt x="0" y="2371045"/>
                              </a:lnTo>
                              <a:lnTo>
                                <a:pt x="4767610" y="2371045"/>
                              </a:lnTo>
                              <a:lnTo>
                                <a:pt x="4767610" y="1655959"/>
                              </a:lnTo>
                              <a:lnTo>
                                <a:pt x="4760405" y="1634718"/>
                              </a:lnTo>
                              <a:lnTo>
                                <a:pt x="4744823" y="1591491"/>
                              </a:lnTo>
                              <a:lnTo>
                                <a:pt x="4728458" y="1548645"/>
                              </a:lnTo>
                              <a:lnTo>
                                <a:pt x="4711319" y="1506188"/>
                              </a:lnTo>
                              <a:lnTo>
                                <a:pt x="4693413" y="1464128"/>
                              </a:lnTo>
                              <a:lnTo>
                                <a:pt x="4674750" y="1422476"/>
                              </a:lnTo>
                              <a:lnTo>
                                <a:pt x="4655338" y="1381239"/>
                              </a:lnTo>
                              <a:lnTo>
                                <a:pt x="4635187" y="1340425"/>
                              </a:lnTo>
                              <a:lnTo>
                                <a:pt x="4614304" y="1300044"/>
                              </a:lnTo>
                              <a:lnTo>
                                <a:pt x="4592698" y="1260105"/>
                              </a:lnTo>
                              <a:lnTo>
                                <a:pt x="4570379" y="1220615"/>
                              </a:lnTo>
                              <a:lnTo>
                                <a:pt x="4547354" y="1181584"/>
                              </a:lnTo>
                              <a:lnTo>
                                <a:pt x="4523632" y="1143020"/>
                              </a:lnTo>
                              <a:lnTo>
                                <a:pt x="4499222" y="1104932"/>
                              </a:lnTo>
                              <a:lnTo>
                                <a:pt x="4474133" y="1067329"/>
                              </a:lnTo>
                              <a:lnTo>
                                <a:pt x="4448373" y="1030219"/>
                              </a:lnTo>
                              <a:lnTo>
                                <a:pt x="4421951" y="993610"/>
                              </a:lnTo>
                              <a:lnTo>
                                <a:pt x="4394875" y="957512"/>
                              </a:lnTo>
                              <a:lnTo>
                                <a:pt x="4367155" y="921934"/>
                              </a:lnTo>
                              <a:lnTo>
                                <a:pt x="4338799" y="886883"/>
                              </a:lnTo>
                              <a:lnTo>
                                <a:pt x="4309815" y="852369"/>
                              </a:lnTo>
                              <a:lnTo>
                                <a:pt x="4280212" y="818400"/>
                              </a:lnTo>
                              <a:lnTo>
                                <a:pt x="4249999" y="784985"/>
                              </a:lnTo>
                              <a:lnTo>
                                <a:pt x="4219185" y="752132"/>
                              </a:lnTo>
                              <a:lnTo>
                                <a:pt x="4187778" y="719851"/>
                              </a:lnTo>
                              <a:lnTo>
                                <a:pt x="4155787" y="688149"/>
                              </a:lnTo>
                              <a:lnTo>
                                <a:pt x="4123221" y="657036"/>
                              </a:lnTo>
                              <a:lnTo>
                                <a:pt x="4090087" y="626520"/>
                              </a:lnTo>
                              <a:lnTo>
                                <a:pt x="4056395" y="596610"/>
                              </a:lnTo>
                              <a:lnTo>
                                <a:pt x="4022154" y="567314"/>
                              </a:lnTo>
                              <a:lnTo>
                                <a:pt x="3987372" y="538642"/>
                              </a:lnTo>
                              <a:lnTo>
                                <a:pt x="3952058" y="510601"/>
                              </a:lnTo>
                              <a:lnTo>
                                <a:pt x="3916220" y="483201"/>
                              </a:lnTo>
                              <a:lnTo>
                                <a:pt x="3879867" y="456450"/>
                              </a:lnTo>
                              <a:lnTo>
                                <a:pt x="3843009" y="430357"/>
                              </a:lnTo>
                              <a:lnTo>
                                <a:pt x="3805652" y="404930"/>
                              </a:lnTo>
                              <a:lnTo>
                                <a:pt x="3767807" y="380178"/>
                              </a:lnTo>
                              <a:lnTo>
                                <a:pt x="3729481" y="356110"/>
                              </a:lnTo>
                              <a:lnTo>
                                <a:pt x="3690684" y="332735"/>
                              </a:lnTo>
                              <a:lnTo>
                                <a:pt x="3651424" y="310060"/>
                              </a:lnTo>
                              <a:lnTo>
                                <a:pt x="3611709" y="288096"/>
                              </a:lnTo>
                              <a:lnTo>
                                <a:pt x="3571549" y="266849"/>
                              </a:lnTo>
                              <a:lnTo>
                                <a:pt x="3530952" y="246330"/>
                              </a:lnTo>
                              <a:lnTo>
                                <a:pt x="3489927" y="226547"/>
                              </a:lnTo>
                              <a:lnTo>
                                <a:pt x="3448482" y="207508"/>
                              </a:lnTo>
                              <a:lnTo>
                                <a:pt x="3406626" y="189222"/>
                              </a:lnTo>
                              <a:lnTo>
                                <a:pt x="3364368" y="171698"/>
                              </a:lnTo>
                              <a:lnTo>
                                <a:pt x="3321716" y="154944"/>
                              </a:lnTo>
                              <a:lnTo>
                                <a:pt x="3278679" y="138970"/>
                              </a:lnTo>
                              <a:lnTo>
                                <a:pt x="3235266" y="123783"/>
                              </a:lnTo>
                              <a:lnTo>
                                <a:pt x="3191485" y="109392"/>
                              </a:lnTo>
                              <a:lnTo>
                                <a:pt x="3147345" y="95807"/>
                              </a:lnTo>
                              <a:lnTo>
                                <a:pt x="3102855" y="83035"/>
                              </a:lnTo>
                              <a:lnTo>
                                <a:pt x="3058023" y="71085"/>
                              </a:lnTo>
                              <a:lnTo>
                                <a:pt x="3012858" y="59967"/>
                              </a:lnTo>
                              <a:lnTo>
                                <a:pt x="2967369" y="49688"/>
                              </a:lnTo>
                              <a:lnTo>
                                <a:pt x="2921564" y="40258"/>
                              </a:lnTo>
                              <a:lnTo>
                                <a:pt x="2875451" y="31685"/>
                              </a:lnTo>
                              <a:lnTo>
                                <a:pt x="2829041" y="23977"/>
                              </a:lnTo>
                              <a:lnTo>
                                <a:pt x="2782340" y="17144"/>
                              </a:lnTo>
                              <a:lnTo>
                                <a:pt x="2735359" y="11193"/>
                              </a:lnTo>
                              <a:lnTo>
                                <a:pt x="2688105" y="6135"/>
                              </a:lnTo>
                              <a:lnTo>
                                <a:pt x="2640587" y="1976"/>
                              </a:lnTo>
                              <a:lnTo>
                                <a:pt x="2611522" y="0"/>
                              </a:lnTo>
                              <a:close/>
                            </a:path>
                          </a:pathLst>
                        </a:custGeom>
                        <a:solidFill>
                          <a:srgbClr val="FFEED6"/>
                        </a:solidFill>
                      </wps:spPr>
                      <wps:bodyPr wrap="square" lIns="0" tIns="0" rIns="0" bIns="0" rtlCol="0">
                        <a:prstTxWarp prst="textNoShape">
                          <a:avLst/>
                        </a:prstTxWarp>
                        <a:noAutofit/>
                      </wps:bodyPr>
                    </wps:wsp>
                    <wps:wsp>
                      <wps:cNvPr id="956057307" name="Graphic 5"/>
                      <wps:cNvSpPr/>
                      <wps:spPr>
                        <a:xfrm>
                          <a:off x="0" y="11074"/>
                          <a:ext cx="4953635" cy="2376805"/>
                        </a:xfrm>
                        <a:custGeom>
                          <a:avLst/>
                          <a:gdLst/>
                          <a:ahLst/>
                          <a:cxnLst/>
                          <a:rect l="l" t="t" r="r" b="b"/>
                          <a:pathLst>
                            <a:path w="4953635" h="2376805">
                              <a:moveTo>
                                <a:pt x="2448048" y="0"/>
                              </a:moveTo>
                              <a:lnTo>
                                <a:pt x="2399562" y="470"/>
                              </a:lnTo>
                              <a:lnTo>
                                <a:pt x="2351305" y="1875"/>
                              </a:lnTo>
                              <a:lnTo>
                                <a:pt x="2303286" y="4207"/>
                              </a:lnTo>
                              <a:lnTo>
                                <a:pt x="2255514" y="7456"/>
                              </a:lnTo>
                              <a:lnTo>
                                <a:pt x="2207997" y="11615"/>
                              </a:lnTo>
                              <a:lnTo>
                                <a:pt x="2160743" y="16673"/>
                              </a:lnTo>
                              <a:lnTo>
                                <a:pt x="2113762" y="22623"/>
                              </a:lnTo>
                              <a:lnTo>
                                <a:pt x="2067062" y="29457"/>
                              </a:lnTo>
                              <a:lnTo>
                                <a:pt x="2020652" y="37164"/>
                              </a:lnTo>
                              <a:lnTo>
                                <a:pt x="1974540" y="45738"/>
                              </a:lnTo>
                              <a:lnTo>
                                <a:pt x="1928735" y="55168"/>
                              </a:lnTo>
                              <a:lnTo>
                                <a:pt x="1883246" y="65447"/>
                              </a:lnTo>
                              <a:lnTo>
                                <a:pt x="1838081" y="76565"/>
                              </a:lnTo>
                              <a:lnTo>
                                <a:pt x="1793249" y="88515"/>
                              </a:lnTo>
                              <a:lnTo>
                                <a:pt x="1748759" y="101286"/>
                              </a:lnTo>
                              <a:lnTo>
                                <a:pt x="1704620" y="114872"/>
                              </a:lnTo>
                              <a:lnTo>
                                <a:pt x="1660839" y="129263"/>
                              </a:lnTo>
                              <a:lnTo>
                                <a:pt x="1617426" y="144449"/>
                              </a:lnTo>
                              <a:lnTo>
                                <a:pt x="1574390" y="160424"/>
                              </a:lnTo>
                              <a:lnTo>
                                <a:pt x="1531738" y="177178"/>
                              </a:lnTo>
                              <a:lnTo>
                                <a:pt x="1489480" y="194702"/>
                              </a:lnTo>
                              <a:lnTo>
                                <a:pt x="1447625" y="212988"/>
                              </a:lnTo>
                              <a:lnTo>
                                <a:pt x="1406180" y="232027"/>
                              </a:lnTo>
                              <a:lnTo>
                                <a:pt x="1365155" y="251810"/>
                              </a:lnTo>
                              <a:lnTo>
                                <a:pt x="1324558" y="272329"/>
                              </a:lnTo>
                              <a:lnTo>
                                <a:pt x="1284398" y="293575"/>
                              </a:lnTo>
                              <a:lnTo>
                                <a:pt x="1244684" y="315540"/>
                              </a:lnTo>
                              <a:lnTo>
                                <a:pt x="1205424" y="338214"/>
                              </a:lnTo>
                              <a:lnTo>
                                <a:pt x="1166627" y="361590"/>
                              </a:lnTo>
                              <a:lnTo>
                                <a:pt x="1128302" y="385658"/>
                              </a:lnTo>
                              <a:lnTo>
                                <a:pt x="1090457" y="410410"/>
                              </a:lnTo>
                              <a:lnTo>
                                <a:pt x="1053100" y="435836"/>
                              </a:lnTo>
                              <a:lnTo>
                                <a:pt x="1016242" y="461930"/>
                              </a:lnTo>
                              <a:lnTo>
                                <a:pt x="979889" y="488681"/>
                              </a:lnTo>
                              <a:lnTo>
                                <a:pt x="944052" y="516081"/>
                              </a:lnTo>
                              <a:lnTo>
                                <a:pt x="908737" y="544122"/>
                              </a:lnTo>
                              <a:lnTo>
                                <a:pt x="873956" y="572794"/>
                              </a:lnTo>
                              <a:lnTo>
                                <a:pt x="839714" y="602090"/>
                              </a:lnTo>
                              <a:lnTo>
                                <a:pt x="806023" y="632000"/>
                              </a:lnTo>
                              <a:lnTo>
                                <a:pt x="772890" y="662516"/>
                              </a:lnTo>
                              <a:lnTo>
                                <a:pt x="740323" y="693629"/>
                              </a:lnTo>
                              <a:lnTo>
                                <a:pt x="708332" y="725331"/>
                              </a:lnTo>
                              <a:lnTo>
                                <a:pt x="676925" y="757612"/>
                              </a:lnTo>
                              <a:lnTo>
                                <a:pt x="646111" y="790465"/>
                              </a:lnTo>
                              <a:lnTo>
                                <a:pt x="615898" y="823880"/>
                              </a:lnTo>
                              <a:lnTo>
                                <a:pt x="586296" y="857849"/>
                              </a:lnTo>
                              <a:lnTo>
                                <a:pt x="557312" y="892363"/>
                              </a:lnTo>
                              <a:lnTo>
                                <a:pt x="528956" y="927414"/>
                              </a:lnTo>
                              <a:lnTo>
                                <a:pt x="501236" y="962992"/>
                              </a:lnTo>
                              <a:lnTo>
                                <a:pt x="474160" y="999090"/>
                              </a:lnTo>
                              <a:lnTo>
                                <a:pt x="447738" y="1035698"/>
                              </a:lnTo>
                              <a:lnTo>
                                <a:pt x="421979" y="1072809"/>
                              </a:lnTo>
                              <a:lnTo>
                                <a:pt x="396889" y="1110412"/>
                              </a:lnTo>
                              <a:lnTo>
                                <a:pt x="372480" y="1148500"/>
                              </a:lnTo>
                              <a:lnTo>
                                <a:pt x="348758" y="1187064"/>
                              </a:lnTo>
                              <a:lnTo>
                                <a:pt x="325733" y="1226095"/>
                              </a:lnTo>
                              <a:lnTo>
                                <a:pt x="303413" y="1265585"/>
                              </a:lnTo>
                              <a:lnTo>
                                <a:pt x="281808" y="1305524"/>
                              </a:lnTo>
                              <a:lnTo>
                                <a:pt x="260925" y="1345905"/>
                              </a:lnTo>
                              <a:lnTo>
                                <a:pt x="240773" y="1386718"/>
                              </a:lnTo>
                              <a:lnTo>
                                <a:pt x="221362" y="1427956"/>
                              </a:lnTo>
                              <a:lnTo>
                                <a:pt x="202699" y="1469608"/>
                              </a:lnTo>
                              <a:lnTo>
                                <a:pt x="184793" y="1511667"/>
                              </a:lnTo>
                              <a:lnTo>
                                <a:pt x="167654" y="1554125"/>
                              </a:lnTo>
                              <a:lnTo>
                                <a:pt x="151289" y="1596971"/>
                              </a:lnTo>
                              <a:lnTo>
                                <a:pt x="135707" y="1640198"/>
                              </a:lnTo>
                              <a:lnTo>
                                <a:pt x="120917" y="1683797"/>
                              </a:lnTo>
                              <a:lnTo>
                                <a:pt x="106928" y="1727759"/>
                              </a:lnTo>
                              <a:lnTo>
                                <a:pt x="93748" y="1772076"/>
                              </a:lnTo>
                              <a:lnTo>
                                <a:pt x="81387" y="1816739"/>
                              </a:lnTo>
                              <a:lnTo>
                                <a:pt x="69851" y="1861739"/>
                              </a:lnTo>
                              <a:lnTo>
                                <a:pt x="59151" y="1907068"/>
                              </a:lnTo>
                              <a:lnTo>
                                <a:pt x="49295" y="1952716"/>
                              </a:lnTo>
                              <a:lnTo>
                                <a:pt x="40292" y="1998677"/>
                              </a:lnTo>
                              <a:lnTo>
                                <a:pt x="32150" y="2044939"/>
                              </a:lnTo>
                              <a:lnTo>
                                <a:pt x="24877" y="2091496"/>
                              </a:lnTo>
                              <a:lnTo>
                                <a:pt x="18483" y="2138338"/>
                              </a:lnTo>
                              <a:lnTo>
                                <a:pt x="12977" y="2185457"/>
                              </a:lnTo>
                              <a:lnTo>
                                <a:pt x="8366" y="2232843"/>
                              </a:lnTo>
                              <a:lnTo>
                                <a:pt x="4660" y="2280490"/>
                              </a:lnTo>
                              <a:lnTo>
                                <a:pt x="1867" y="2328386"/>
                              </a:lnTo>
                              <a:lnTo>
                                <a:pt x="0" y="2376525"/>
                              </a:lnTo>
                              <a:lnTo>
                                <a:pt x="4953215" y="2376525"/>
                              </a:lnTo>
                              <a:lnTo>
                                <a:pt x="4953134" y="2185457"/>
                              </a:lnTo>
                              <a:lnTo>
                                <a:pt x="4947757" y="2141169"/>
                              </a:lnTo>
                              <a:lnTo>
                                <a:pt x="4941183" y="2094873"/>
                              </a:lnTo>
                              <a:lnTo>
                                <a:pt x="4933698" y="2048855"/>
                              </a:lnTo>
                              <a:lnTo>
                                <a:pt x="4925313" y="2003123"/>
                              </a:lnTo>
                              <a:lnTo>
                                <a:pt x="4916037" y="1957685"/>
                              </a:lnTo>
                              <a:lnTo>
                                <a:pt x="4905879" y="1912551"/>
                              </a:lnTo>
                              <a:lnTo>
                                <a:pt x="4894850" y="1867728"/>
                              </a:lnTo>
                              <a:lnTo>
                                <a:pt x="4882959" y="1823224"/>
                              </a:lnTo>
                              <a:lnTo>
                                <a:pt x="4870217" y="1779049"/>
                              </a:lnTo>
                              <a:lnTo>
                                <a:pt x="4856633" y="1735210"/>
                              </a:lnTo>
                              <a:lnTo>
                                <a:pt x="4842217" y="1691715"/>
                              </a:lnTo>
                              <a:lnTo>
                                <a:pt x="4826979" y="1648574"/>
                              </a:lnTo>
                              <a:lnTo>
                                <a:pt x="4810928" y="1605794"/>
                              </a:lnTo>
                              <a:lnTo>
                                <a:pt x="4794075" y="1563384"/>
                              </a:lnTo>
                              <a:lnTo>
                                <a:pt x="4776429" y="1521352"/>
                              </a:lnTo>
                              <a:lnTo>
                                <a:pt x="4758000" y="1479706"/>
                              </a:lnTo>
                              <a:lnTo>
                                <a:pt x="4738798" y="1438455"/>
                              </a:lnTo>
                              <a:lnTo>
                                <a:pt x="4718833" y="1397608"/>
                              </a:lnTo>
                              <a:lnTo>
                                <a:pt x="4698114" y="1357172"/>
                              </a:lnTo>
                              <a:lnTo>
                                <a:pt x="4676652" y="1317156"/>
                              </a:lnTo>
                              <a:lnTo>
                                <a:pt x="4654456" y="1277568"/>
                              </a:lnTo>
                              <a:lnTo>
                                <a:pt x="4631536" y="1238416"/>
                              </a:lnTo>
                              <a:lnTo>
                                <a:pt x="4607903" y="1199710"/>
                              </a:lnTo>
                              <a:lnTo>
                                <a:pt x="4583565" y="1161457"/>
                              </a:lnTo>
                              <a:lnTo>
                                <a:pt x="4558532" y="1123665"/>
                              </a:lnTo>
                              <a:lnTo>
                                <a:pt x="4532815" y="1086344"/>
                              </a:lnTo>
                              <a:lnTo>
                                <a:pt x="4506423" y="1049501"/>
                              </a:lnTo>
                              <a:lnTo>
                                <a:pt x="4479366" y="1013144"/>
                              </a:lnTo>
                              <a:lnTo>
                                <a:pt x="4451655" y="977283"/>
                              </a:lnTo>
                              <a:lnTo>
                                <a:pt x="4423297" y="941925"/>
                              </a:lnTo>
                              <a:lnTo>
                                <a:pt x="4394305" y="907079"/>
                              </a:lnTo>
                              <a:lnTo>
                                <a:pt x="4364687" y="872752"/>
                              </a:lnTo>
                              <a:lnTo>
                                <a:pt x="4334453" y="838955"/>
                              </a:lnTo>
                              <a:lnTo>
                                <a:pt x="4303613" y="805694"/>
                              </a:lnTo>
                              <a:lnTo>
                                <a:pt x="4272177" y="772978"/>
                              </a:lnTo>
                              <a:lnTo>
                                <a:pt x="4240155" y="740816"/>
                              </a:lnTo>
                              <a:lnTo>
                                <a:pt x="4207556" y="709216"/>
                              </a:lnTo>
                              <a:lnTo>
                                <a:pt x="4174390" y="678186"/>
                              </a:lnTo>
                              <a:lnTo>
                                <a:pt x="4140668" y="647734"/>
                              </a:lnTo>
                              <a:lnTo>
                                <a:pt x="4106399" y="617870"/>
                              </a:lnTo>
                              <a:lnTo>
                                <a:pt x="4071593" y="588601"/>
                              </a:lnTo>
                              <a:lnTo>
                                <a:pt x="4036259" y="559935"/>
                              </a:lnTo>
                              <a:lnTo>
                                <a:pt x="4000408" y="531881"/>
                              </a:lnTo>
                              <a:lnTo>
                                <a:pt x="3964049" y="504448"/>
                              </a:lnTo>
                              <a:lnTo>
                                <a:pt x="3927192" y="477644"/>
                              </a:lnTo>
                              <a:lnTo>
                                <a:pt x="3889848" y="451476"/>
                              </a:lnTo>
                              <a:lnTo>
                                <a:pt x="3852025" y="425954"/>
                              </a:lnTo>
                              <a:lnTo>
                                <a:pt x="3813734" y="401086"/>
                              </a:lnTo>
                              <a:lnTo>
                                <a:pt x="3774984" y="376879"/>
                              </a:lnTo>
                              <a:lnTo>
                                <a:pt x="3735786" y="353343"/>
                              </a:lnTo>
                              <a:lnTo>
                                <a:pt x="3696149" y="330486"/>
                              </a:lnTo>
                              <a:lnTo>
                                <a:pt x="3656083" y="308317"/>
                              </a:lnTo>
                              <a:lnTo>
                                <a:pt x="3615598" y="286842"/>
                              </a:lnTo>
                              <a:lnTo>
                                <a:pt x="3574703" y="266072"/>
                              </a:lnTo>
                              <a:lnTo>
                                <a:pt x="3533409" y="246014"/>
                              </a:lnTo>
                              <a:lnTo>
                                <a:pt x="3491725" y="226676"/>
                              </a:lnTo>
                              <a:lnTo>
                                <a:pt x="3449661" y="208067"/>
                              </a:lnTo>
                              <a:lnTo>
                                <a:pt x="3407227" y="190196"/>
                              </a:lnTo>
                              <a:lnTo>
                                <a:pt x="3364433" y="173070"/>
                              </a:lnTo>
                              <a:lnTo>
                                <a:pt x="3321289" y="156698"/>
                              </a:lnTo>
                              <a:lnTo>
                                <a:pt x="3277804" y="141089"/>
                              </a:lnTo>
                              <a:lnTo>
                                <a:pt x="3233988" y="126250"/>
                              </a:lnTo>
                              <a:lnTo>
                                <a:pt x="3189852" y="112190"/>
                              </a:lnTo>
                              <a:lnTo>
                                <a:pt x="3145404" y="98918"/>
                              </a:lnTo>
                              <a:lnTo>
                                <a:pt x="3100655" y="86441"/>
                              </a:lnTo>
                              <a:lnTo>
                                <a:pt x="3055615" y="74769"/>
                              </a:lnTo>
                              <a:lnTo>
                                <a:pt x="3010293" y="63909"/>
                              </a:lnTo>
                              <a:lnTo>
                                <a:pt x="2964700" y="53869"/>
                              </a:lnTo>
                              <a:lnTo>
                                <a:pt x="2918844" y="44659"/>
                              </a:lnTo>
                              <a:lnTo>
                                <a:pt x="2872737" y="36287"/>
                              </a:lnTo>
                              <a:lnTo>
                                <a:pt x="2826387" y="28760"/>
                              </a:lnTo>
                              <a:lnTo>
                                <a:pt x="2779805" y="22087"/>
                              </a:lnTo>
                              <a:lnTo>
                                <a:pt x="2733000" y="16277"/>
                              </a:lnTo>
                              <a:lnTo>
                                <a:pt x="2685983" y="11338"/>
                              </a:lnTo>
                              <a:lnTo>
                                <a:pt x="2638762" y="7279"/>
                              </a:lnTo>
                              <a:lnTo>
                                <a:pt x="2591349" y="4107"/>
                              </a:lnTo>
                              <a:lnTo>
                                <a:pt x="2543752" y="1830"/>
                              </a:lnTo>
                              <a:lnTo>
                                <a:pt x="2495982" y="459"/>
                              </a:lnTo>
                              <a:lnTo>
                                <a:pt x="244804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a="http://schemas.openxmlformats.org/drawingml/2006/main">
          <w:pict w14:anchorId="5162A360">
            <v:group id="Group 1" style="position:absolute;margin-left:338.85pt;margin-top:0;width:390.05pt;height:188pt;z-index:251692032;mso-wrap-distance-left:0;mso-wrap-distance-right:0;mso-position-horizontal:right;mso-position-horizontal-relative:page;mso-position-vertical:top;mso-position-vertical-relative:page" coordsize="49536,23876" o:spid="_x0000_s1026" w14:anchorId="70D2B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">
              <v:shape id="Graphic 2" style="position:absolute;left:25537;width:23996;height:23710;visibility:visible;mso-wrap-style:square;v-text-anchor:top" coordsize="2399665,2371090" o:spid="_x0000_s1027" fillcolor="#0066b2" stroked="f" path="m2399499,2371051l,2371051,,,2399499,r,23710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">
                <v:path arrowok="t"/>
              </v:shape>
              <v:shape id="Graphic 3" style="position:absolute;left:3583;width:45949;height:23710;visibility:visible;mso-wrap-style:square;v-text-anchor:top" coordsize="4594860,2371090" o:spid="_x0000_s1028" fillcolor="#ffe096" stroked="f" path="m2611522,l2284583,r-29065,1976l2208000,6135r-47253,5058l2113766,17144r-46700,6833l2020655,31685r-46111,8573l1928739,49688r-45489,10279l1838085,71085r-44832,11950l1748763,95807r-44139,13585l1660843,123783r-43413,15187l1574394,154944r-42652,16754l1489484,189222r-41856,18286l1406184,226547r-41025,19783l1324562,266849r-40160,21247l1244688,310060r-39260,22675l1166631,356110r-38325,24068l1090461,404930r-37357,25427l1016246,456450r-36353,26751l944055,510601r-35314,28041l873959,567314r-34241,29296l806027,626520r-33134,30516l740327,688149r-31991,31702l676929,752132r-30814,32853l615902,818400r-29602,33969l557316,886883r-28356,35051l501240,957512r-27076,36098l447742,1030219r-25760,37110l396893,1104932r-24410,38088l348762,1181584r-23025,39031l303417,1260105r-21606,39939l260929,1340425r-20152,40814l221365,1422476r-18662,41652l184797,1506188r-17140,42457l151292,1591491r-15581,43227l120921,1678317r-13989,43962l93752,1766596r-12361,44663l69855,1856259r-10700,45329l49299,1947237r-9003,45960l32153,2039459r-7272,46557l18487,2132858r-5506,47119l8370,2227364r-3706,47646l1871,2322907,,2371045r4594819,l4594819,1264025r-2121,-3920l4570379,1220615r-23025,-39031l4523632,1143020r-24410,-38088l4474133,1067329r-25760,-37110l4421951,993610r-27076,-36098l4367155,921934r-28356,-35051l4309815,852369r-29603,-33969l4249999,784985r-30814,-32853l4187778,719851r-31991,-31702l4123221,657036r-33134,-30516l4056395,596610r-34241,-29296l3987372,538642r-35314,-28041l3916220,483201r-36353,-26751l3843009,430357r-37357,-25427l3767807,380178r-38326,-24068l3690684,332735r-39260,-22675l3611709,288096r-40160,-21247l3530952,246330r-41025,-19783l3448482,207508r-41856,-18286l3364368,171698r-42652,-16754l3278679,138970r-43413,-15187l3191485,109392,3147345,95807,3102855,83035,3058023,71085,3012858,59967,2967369,49688r-45805,-9430l2875451,31685r-46410,-7708l2782340,17144r-46981,-5951l2688105,6135,2640587,1976,26115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">
                <v:path arrowok="t"/>
              </v:shape>
              <v:shape id="Graphic 4" style="position:absolute;left:1856;width:47682;height:23710;visibility:visible;mso-wrap-style:square;v-text-anchor:top" coordsize="4768215,2371090" o:spid="_x0000_s1029" fillcolor="#ffeed6" stroked="f" path="m2611522,l2284583,r-29065,1976l2208000,6135r-47253,5058l2113766,17144r-46700,6833l2020655,31685r-46111,8573l1928739,49688r-45489,10279l1838085,71085r-44832,11950l1748763,95807r-44139,13585l1660843,123783r-43413,15187l1574394,154944r-42652,16754l1489484,189222r-41856,18286l1406184,226547r-41025,19783l1324562,266849r-40160,21247l1244688,310060r-39260,22675l1166631,356110r-38325,24068l1090461,404930r-37357,25427l1016246,456450r-36353,26751l944055,510601r-35314,28041l873959,567314r-34241,29296l806027,626520r-33134,30516l740327,688149r-31991,31702l676929,752132r-30814,32853l615902,818400r-29602,33969l557316,886883r-28356,35051l501240,957512r-27076,36098l447742,1030219r-25760,37110l396893,1104932r-24410,38088l348762,1181584r-23025,39031l303417,1260105r-21606,39939l260929,1340425r-20152,40814l221365,1422476r-18662,41652l184797,1506188r-17140,42457l151292,1591491r-15581,43227l120921,1678317r-13989,43962l93752,1766596r-12361,44663l69855,1856259r-10700,45329l49299,1947237r-9003,45960l32153,2039459r-7272,46557l18487,2132858r-5506,47119l8370,2227364r-3706,47646l1871,2322907,,2371045r4767610,l4767610,1655959r-7205,-21241l4744823,1591491r-16365,-42846l4711319,1506188r-17906,-42060l4674750,1422476r-19412,-41237l4635187,1340425r-20883,-40381l4592698,1260105r-22319,-39490l4547354,1181584r-23722,-38564l4499222,1104932r-25089,-37603l4448373,1030219r-26422,-36609l4394875,957512r-27720,-35578l4338799,886883r-28984,-34514l4280212,818400r-30213,-33415l4219185,752132r-31407,-32281l4155787,688149r-32566,-31113l4090087,626520r-33692,-29910l4022154,567314r-34782,-28672l3952058,510601r-35838,-27400l3879867,456450r-36858,-26093l3805652,404930r-37845,-24752l3729481,356110r-38797,-23375l3651424,310060r-39715,-21964l3571549,266849r-40597,-20519l3489927,226547r-41445,-19039l3406626,189222r-42258,-17524l3321716,154944r-43037,-15974l3235266,123783r-43781,-14391l3147345,95807,3102855,83035,3058023,71085,3012858,59967,2967369,49688r-45805,-9430l2875451,31685r-46410,-7708l2782340,17144r-46981,-5951l2688105,6135,2640587,1976,26115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">
                <v:path arrowok="t"/>
              </v:shape>
              <v:shape id="Graphic 5" style="position:absolute;top:110;width:49536;height:23768;visibility:visible;mso-wrap-style:square;v-text-anchor:top" coordsize="4953635,2376805" o:spid="_x0000_s1030" stroked="f" path="m2448048,r-48486,470l2351305,1875r-48019,2332l2255514,7456r-47517,4159l2160743,16673r-46981,5950l2067062,29457r-46410,7707l1974540,45738r-45805,9430l1883246,65447r-45165,11118l1793249,88515r-44490,12771l1704620,114872r-43781,14391l1617426,144449r-43036,15975l1531738,177178r-42258,17524l1447625,212988r-41445,19039l1365155,251810r-40597,20519l1284398,293575r-39714,21965l1205424,338214r-38797,23376l1128302,385658r-37845,24752l1053100,435836r-36858,26094l979889,488681r-35837,27400l908737,544122r-34781,28672l839714,602090r-33691,29910l772890,662516r-32567,31113l708332,725331r-31407,32281l646111,790465r-30213,33415l586296,857849r-28984,34514l528956,927414r-27720,35578l474160,999090r-26422,36608l421979,1072809r-25090,37603l372480,1148500r-23722,38564l325733,1226095r-22320,39490l281808,1305524r-20883,40381l240773,1386718r-19411,41238l202699,1469608r-17906,42059l167654,1554125r-16365,42846l135707,1640198r-14790,43599l106928,1727759r-13180,44317l81387,1816739r-11536,45000l59151,1907068r-9856,45648l40292,1998677r-8142,46262l24877,2091496r-6394,46842l12977,2185457r-4611,47386l4660,2280490r-2793,47896l,2376525r4953215,l4953134,2185457r-5377,-44288l4941183,2094873r-7485,-46018l4925313,2003123r-9276,-45438l4905879,1912551r-11029,-44823l4882959,1823224r-12742,-44175l4856633,1735210r-14416,-43495l4826979,1648574r-16051,-42780l4794075,1563384r-17646,-42032l4758000,1479706r-19202,-41251l4718833,1397608r-20719,-40436l4676652,1317156r-22196,-39588l4631536,1238416r-23633,-38706l4583565,1161457r-25033,-37792l4532815,1086344r-26392,-36843l4479366,1013144r-27711,-35861l4423297,941925r-28992,-34846l4364687,872752r-30234,-33797l4303613,805694r-31436,-32716l4240155,740816r-32599,-31600l4174390,678186r-33722,-30452l4106399,617870r-34806,-29269l4036259,559935r-35851,-28054l3964049,504448r-36857,-26804l3889848,451476r-37823,-25522l3813734,401086r-38750,-24207l3735786,353343r-39637,-22857l3656083,308317r-40485,-21475l3574703,266072r-41294,-20058l3491725,226676r-42064,-18609l3407227,190196r-42794,-17126l3321289,156698r-43485,-15609l3233988,126250r-44136,-14060l3145404,98918,3100655,86441,3055615,74769,3010293,63909,2964700,53869r-45856,-9210l2872737,36287r-46350,-7527l2779805,22087r-46805,-5810l2685983,11338,2638762,7279,2591349,4107,2543752,1830,2495982,459,24480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">
                <v:path arrowok="t"/>
              </v:shape>
              <w10:wrap anchorx="page" anchory="page"/>
            </v:group>
          </w:pict>
        </mc:Fallback>
      </mc:AlternateContent>
    </w:r>
  </w:p>
  <w:p w14:paraId="3D0722DE" w14:textId="77777777" w:rsidR="00582D8C" w:rsidRDefault="00582D8C" w:rsidP="00582D8C">
    <w:pPr>
      <w:pStyle w:val="Koptekst"/>
      <w:tabs>
        <w:tab w:val="clear" w:pos="4536"/>
        <w:tab w:val="clear" w:pos="9072"/>
        <w:tab w:val="center" w:pos="4535"/>
      </w:tabs>
      <w:rPr>
        <w:b/>
        <w:sz w:val="16"/>
        <w:szCs w:val="16"/>
      </w:rPr>
    </w:pPr>
  </w:p>
  <w:p w14:paraId="513F9836" w14:textId="77777777" w:rsidR="00BF3A8D" w:rsidRDefault="00BF3A8D">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9A1F2" w14:textId="77777777" w:rsidR="00CF084A" w:rsidRDefault="00CF084A" w:rsidP="00BF3A8D">
    <w:pPr>
      <w:pStyle w:val="Koptekst"/>
      <w:tabs>
        <w:tab w:val="clear" w:pos="4536"/>
        <w:tab w:val="clear" w:pos="9072"/>
        <w:tab w:val="center" w:pos="4535"/>
      </w:tabs>
      <w:ind w:left="708"/>
      <w:rPr>
        <w:b/>
        <w:sz w:val="16"/>
        <w:szCs w:val="16"/>
      </w:rPr>
    </w:pPr>
  </w:p>
  <w:p w14:paraId="23E87CD2" w14:textId="77777777" w:rsidR="00582D8C" w:rsidRDefault="00582D8C" w:rsidP="00582D8C">
    <w:pPr>
      <w:pStyle w:val="Koptekst"/>
      <w:tabs>
        <w:tab w:val="clear" w:pos="4536"/>
        <w:tab w:val="clear" w:pos="9072"/>
        <w:tab w:val="center" w:pos="4535"/>
      </w:tabs>
      <w:rPr>
        <w:b/>
        <w:sz w:val="16"/>
        <w:szCs w:val="16"/>
      </w:rPr>
    </w:pPr>
    <w:r>
      <w:rPr>
        <w:noProof/>
      </w:rPr>
      <mc:AlternateContent>
        <mc:Choice Requires="wpg">
          <w:drawing>
            <wp:anchor distT="0" distB="0" distL="0" distR="0" simplePos="0" relativeHeight="251685888" behindDoc="0" locked="0" layoutInCell="1" allowOverlap="1" wp14:anchorId="3D536873" wp14:editId="43DAC9AF">
              <wp:simplePos x="0" y="0"/>
              <wp:positionH relativeFrom="page">
                <wp:align>right</wp:align>
              </wp:positionH>
              <wp:positionV relativeFrom="page">
                <wp:align>top</wp:align>
              </wp:positionV>
              <wp:extent cx="4953635" cy="2387600"/>
              <wp:effectExtent l="0" t="0" r="0" b="0"/>
              <wp:wrapNone/>
              <wp:docPr id="9762558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635" cy="2387600"/>
                        <a:chOff x="0" y="0"/>
                        <a:chExt cx="4953635" cy="2387600"/>
                      </a:xfrm>
                    </wpg:grpSpPr>
                    <wps:wsp>
                      <wps:cNvPr id="1526145115" name="Graphic 2"/>
                      <wps:cNvSpPr/>
                      <wps:spPr>
                        <a:xfrm>
                          <a:off x="2553716" y="0"/>
                          <a:ext cx="2399665" cy="2371090"/>
                        </a:xfrm>
                        <a:custGeom>
                          <a:avLst/>
                          <a:gdLst/>
                          <a:ahLst/>
                          <a:cxnLst/>
                          <a:rect l="l" t="t" r="r" b="b"/>
                          <a:pathLst>
                            <a:path w="2399665" h="2371090">
                              <a:moveTo>
                                <a:pt x="2399499" y="2371051"/>
                              </a:moveTo>
                              <a:lnTo>
                                <a:pt x="0" y="2371051"/>
                              </a:lnTo>
                              <a:lnTo>
                                <a:pt x="0" y="0"/>
                              </a:lnTo>
                              <a:lnTo>
                                <a:pt x="2399499" y="0"/>
                              </a:lnTo>
                              <a:lnTo>
                                <a:pt x="2399499" y="2371051"/>
                              </a:lnTo>
                              <a:close/>
                            </a:path>
                          </a:pathLst>
                        </a:custGeom>
                        <a:solidFill>
                          <a:srgbClr val="0066B2"/>
                        </a:solidFill>
                      </wps:spPr>
                      <wps:bodyPr wrap="square" lIns="0" tIns="0" rIns="0" bIns="0" rtlCol="0">
                        <a:prstTxWarp prst="textNoShape">
                          <a:avLst/>
                        </a:prstTxWarp>
                        <a:noAutofit/>
                      </wps:bodyPr>
                    </wps:wsp>
                    <wps:wsp>
                      <wps:cNvPr id="475966190" name="Graphic 3"/>
                      <wps:cNvSpPr/>
                      <wps:spPr>
                        <a:xfrm>
                          <a:off x="358396" y="0"/>
                          <a:ext cx="4594860" cy="2371090"/>
                        </a:xfrm>
                        <a:custGeom>
                          <a:avLst/>
                          <a:gdLst/>
                          <a:ahLst/>
                          <a:cxnLst/>
                          <a:rect l="l" t="t" r="r" b="b"/>
                          <a:pathLst>
                            <a:path w="4594860" h="2371090">
                              <a:moveTo>
                                <a:pt x="2611522" y="0"/>
                              </a:moveTo>
                              <a:lnTo>
                                <a:pt x="2284583" y="0"/>
                              </a:lnTo>
                              <a:lnTo>
                                <a:pt x="2255518" y="1976"/>
                              </a:lnTo>
                              <a:lnTo>
                                <a:pt x="2208000" y="6135"/>
                              </a:lnTo>
                              <a:lnTo>
                                <a:pt x="2160747" y="11193"/>
                              </a:lnTo>
                              <a:lnTo>
                                <a:pt x="2113766" y="17144"/>
                              </a:lnTo>
                              <a:lnTo>
                                <a:pt x="2067066" y="23977"/>
                              </a:lnTo>
                              <a:lnTo>
                                <a:pt x="2020655" y="31685"/>
                              </a:lnTo>
                              <a:lnTo>
                                <a:pt x="1974544" y="40258"/>
                              </a:lnTo>
                              <a:lnTo>
                                <a:pt x="1928739" y="49688"/>
                              </a:lnTo>
                              <a:lnTo>
                                <a:pt x="1883250" y="59967"/>
                              </a:lnTo>
                              <a:lnTo>
                                <a:pt x="1838085" y="71085"/>
                              </a:lnTo>
                              <a:lnTo>
                                <a:pt x="1793253" y="83035"/>
                              </a:lnTo>
                              <a:lnTo>
                                <a:pt x="1748763" y="95807"/>
                              </a:lnTo>
                              <a:lnTo>
                                <a:pt x="1704624" y="109392"/>
                              </a:lnTo>
                              <a:lnTo>
                                <a:pt x="1660843" y="123783"/>
                              </a:lnTo>
                              <a:lnTo>
                                <a:pt x="1617430" y="138970"/>
                              </a:lnTo>
                              <a:lnTo>
                                <a:pt x="1574394" y="154944"/>
                              </a:lnTo>
                              <a:lnTo>
                                <a:pt x="1531742" y="171698"/>
                              </a:lnTo>
                              <a:lnTo>
                                <a:pt x="1489484" y="189222"/>
                              </a:lnTo>
                              <a:lnTo>
                                <a:pt x="1447628" y="207508"/>
                              </a:lnTo>
                              <a:lnTo>
                                <a:pt x="1406184" y="226547"/>
                              </a:lnTo>
                              <a:lnTo>
                                <a:pt x="1365159" y="246330"/>
                              </a:lnTo>
                              <a:lnTo>
                                <a:pt x="1324562" y="266849"/>
                              </a:lnTo>
                              <a:lnTo>
                                <a:pt x="1284402" y="288096"/>
                              </a:lnTo>
                              <a:lnTo>
                                <a:pt x="1244688" y="310060"/>
                              </a:lnTo>
                              <a:lnTo>
                                <a:pt x="1205428" y="332735"/>
                              </a:lnTo>
                              <a:lnTo>
                                <a:pt x="1166631" y="356110"/>
                              </a:lnTo>
                              <a:lnTo>
                                <a:pt x="1128306" y="380178"/>
                              </a:lnTo>
                              <a:lnTo>
                                <a:pt x="1090461" y="404930"/>
                              </a:lnTo>
                              <a:lnTo>
                                <a:pt x="1053104" y="430357"/>
                              </a:lnTo>
                              <a:lnTo>
                                <a:pt x="1016246" y="456450"/>
                              </a:lnTo>
                              <a:lnTo>
                                <a:pt x="979893" y="483201"/>
                              </a:lnTo>
                              <a:lnTo>
                                <a:pt x="944055" y="510601"/>
                              </a:lnTo>
                              <a:lnTo>
                                <a:pt x="908741" y="538642"/>
                              </a:lnTo>
                              <a:lnTo>
                                <a:pt x="873959" y="567314"/>
                              </a:lnTo>
                              <a:lnTo>
                                <a:pt x="839718" y="596610"/>
                              </a:lnTo>
                              <a:lnTo>
                                <a:pt x="806027" y="626520"/>
                              </a:lnTo>
                              <a:lnTo>
                                <a:pt x="772893" y="657036"/>
                              </a:lnTo>
                              <a:lnTo>
                                <a:pt x="740327" y="688149"/>
                              </a:lnTo>
                              <a:lnTo>
                                <a:pt x="708336" y="719851"/>
                              </a:lnTo>
                              <a:lnTo>
                                <a:pt x="676929" y="752132"/>
                              </a:lnTo>
                              <a:lnTo>
                                <a:pt x="646115" y="784985"/>
                              </a:lnTo>
                              <a:lnTo>
                                <a:pt x="615902" y="818400"/>
                              </a:lnTo>
                              <a:lnTo>
                                <a:pt x="586300" y="852369"/>
                              </a:lnTo>
                              <a:lnTo>
                                <a:pt x="557316" y="886883"/>
                              </a:lnTo>
                              <a:lnTo>
                                <a:pt x="528960" y="921934"/>
                              </a:lnTo>
                              <a:lnTo>
                                <a:pt x="501240" y="957512"/>
                              </a:lnTo>
                              <a:lnTo>
                                <a:pt x="474164" y="993610"/>
                              </a:lnTo>
                              <a:lnTo>
                                <a:pt x="447742" y="1030219"/>
                              </a:lnTo>
                              <a:lnTo>
                                <a:pt x="421982" y="1067329"/>
                              </a:lnTo>
                              <a:lnTo>
                                <a:pt x="396893" y="1104932"/>
                              </a:lnTo>
                              <a:lnTo>
                                <a:pt x="372483" y="1143020"/>
                              </a:lnTo>
                              <a:lnTo>
                                <a:pt x="348762" y="1181584"/>
                              </a:lnTo>
                              <a:lnTo>
                                <a:pt x="325737" y="1220615"/>
                              </a:lnTo>
                              <a:lnTo>
                                <a:pt x="303417" y="1260105"/>
                              </a:lnTo>
                              <a:lnTo>
                                <a:pt x="281811" y="1300044"/>
                              </a:lnTo>
                              <a:lnTo>
                                <a:pt x="260929" y="1340425"/>
                              </a:lnTo>
                              <a:lnTo>
                                <a:pt x="240777" y="1381239"/>
                              </a:lnTo>
                              <a:lnTo>
                                <a:pt x="221365" y="1422476"/>
                              </a:lnTo>
                              <a:lnTo>
                                <a:pt x="202703" y="1464128"/>
                              </a:lnTo>
                              <a:lnTo>
                                <a:pt x="184797" y="1506188"/>
                              </a:lnTo>
                              <a:lnTo>
                                <a:pt x="167657" y="1548645"/>
                              </a:lnTo>
                              <a:lnTo>
                                <a:pt x="151292" y="1591491"/>
                              </a:lnTo>
                              <a:lnTo>
                                <a:pt x="135711" y="1634718"/>
                              </a:lnTo>
                              <a:lnTo>
                                <a:pt x="120921" y="1678317"/>
                              </a:lnTo>
                              <a:lnTo>
                                <a:pt x="106932" y="1722279"/>
                              </a:lnTo>
                              <a:lnTo>
                                <a:pt x="93752" y="1766596"/>
                              </a:lnTo>
                              <a:lnTo>
                                <a:pt x="81391" y="1811259"/>
                              </a:lnTo>
                              <a:lnTo>
                                <a:pt x="69855" y="1856259"/>
                              </a:lnTo>
                              <a:lnTo>
                                <a:pt x="59155" y="1901588"/>
                              </a:lnTo>
                              <a:lnTo>
                                <a:pt x="49299" y="1947237"/>
                              </a:lnTo>
                              <a:lnTo>
                                <a:pt x="40296" y="1993197"/>
                              </a:lnTo>
                              <a:lnTo>
                                <a:pt x="32153" y="2039459"/>
                              </a:lnTo>
                              <a:lnTo>
                                <a:pt x="24881" y="2086016"/>
                              </a:lnTo>
                              <a:lnTo>
                                <a:pt x="18487" y="2132858"/>
                              </a:lnTo>
                              <a:lnTo>
                                <a:pt x="12981" y="2179977"/>
                              </a:lnTo>
                              <a:lnTo>
                                <a:pt x="8370" y="2227364"/>
                              </a:lnTo>
                              <a:lnTo>
                                <a:pt x="4664" y="2275010"/>
                              </a:lnTo>
                              <a:lnTo>
                                <a:pt x="1871" y="2322907"/>
                              </a:lnTo>
                              <a:lnTo>
                                <a:pt x="0" y="2371045"/>
                              </a:lnTo>
                              <a:lnTo>
                                <a:pt x="4594819" y="2371045"/>
                              </a:lnTo>
                              <a:lnTo>
                                <a:pt x="4594819" y="1264025"/>
                              </a:lnTo>
                              <a:lnTo>
                                <a:pt x="4592698" y="1260105"/>
                              </a:lnTo>
                              <a:lnTo>
                                <a:pt x="4570379" y="1220615"/>
                              </a:lnTo>
                              <a:lnTo>
                                <a:pt x="4547354" y="1181584"/>
                              </a:lnTo>
                              <a:lnTo>
                                <a:pt x="4523632" y="1143020"/>
                              </a:lnTo>
                              <a:lnTo>
                                <a:pt x="4499222" y="1104932"/>
                              </a:lnTo>
                              <a:lnTo>
                                <a:pt x="4474133" y="1067329"/>
                              </a:lnTo>
                              <a:lnTo>
                                <a:pt x="4448373" y="1030219"/>
                              </a:lnTo>
                              <a:lnTo>
                                <a:pt x="4421951" y="993610"/>
                              </a:lnTo>
                              <a:lnTo>
                                <a:pt x="4394875" y="957512"/>
                              </a:lnTo>
                              <a:lnTo>
                                <a:pt x="4367155" y="921934"/>
                              </a:lnTo>
                              <a:lnTo>
                                <a:pt x="4338799" y="886883"/>
                              </a:lnTo>
                              <a:lnTo>
                                <a:pt x="4309815" y="852369"/>
                              </a:lnTo>
                              <a:lnTo>
                                <a:pt x="4280212" y="818400"/>
                              </a:lnTo>
                              <a:lnTo>
                                <a:pt x="4249999" y="784985"/>
                              </a:lnTo>
                              <a:lnTo>
                                <a:pt x="4219185" y="752132"/>
                              </a:lnTo>
                              <a:lnTo>
                                <a:pt x="4187778" y="719851"/>
                              </a:lnTo>
                              <a:lnTo>
                                <a:pt x="4155787" y="688149"/>
                              </a:lnTo>
                              <a:lnTo>
                                <a:pt x="4123221" y="657036"/>
                              </a:lnTo>
                              <a:lnTo>
                                <a:pt x="4090087" y="626520"/>
                              </a:lnTo>
                              <a:lnTo>
                                <a:pt x="4056395" y="596610"/>
                              </a:lnTo>
                              <a:lnTo>
                                <a:pt x="4022154" y="567314"/>
                              </a:lnTo>
                              <a:lnTo>
                                <a:pt x="3987372" y="538642"/>
                              </a:lnTo>
                              <a:lnTo>
                                <a:pt x="3952058" y="510601"/>
                              </a:lnTo>
                              <a:lnTo>
                                <a:pt x="3916220" y="483201"/>
                              </a:lnTo>
                              <a:lnTo>
                                <a:pt x="3879867" y="456450"/>
                              </a:lnTo>
                              <a:lnTo>
                                <a:pt x="3843009" y="430357"/>
                              </a:lnTo>
                              <a:lnTo>
                                <a:pt x="3805652" y="404930"/>
                              </a:lnTo>
                              <a:lnTo>
                                <a:pt x="3767807" y="380178"/>
                              </a:lnTo>
                              <a:lnTo>
                                <a:pt x="3729481" y="356110"/>
                              </a:lnTo>
                              <a:lnTo>
                                <a:pt x="3690684" y="332735"/>
                              </a:lnTo>
                              <a:lnTo>
                                <a:pt x="3651424" y="310060"/>
                              </a:lnTo>
                              <a:lnTo>
                                <a:pt x="3611709" y="288096"/>
                              </a:lnTo>
                              <a:lnTo>
                                <a:pt x="3571549" y="266849"/>
                              </a:lnTo>
                              <a:lnTo>
                                <a:pt x="3530952" y="246330"/>
                              </a:lnTo>
                              <a:lnTo>
                                <a:pt x="3489927" y="226547"/>
                              </a:lnTo>
                              <a:lnTo>
                                <a:pt x="3448482" y="207508"/>
                              </a:lnTo>
                              <a:lnTo>
                                <a:pt x="3406626" y="189222"/>
                              </a:lnTo>
                              <a:lnTo>
                                <a:pt x="3364368" y="171698"/>
                              </a:lnTo>
                              <a:lnTo>
                                <a:pt x="3321716" y="154944"/>
                              </a:lnTo>
                              <a:lnTo>
                                <a:pt x="3278679" y="138970"/>
                              </a:lnTo>
                              <a:lnTo>
                                <a:pt x="3235266" y="123783"/>
                              </a:lnTo>
                              <a:lnTo>
                                <a:pt x="3191485" y="109392"/>
                              </a:lnTo>
                              <a:lnTo>
                                <a:pt x="3147345" y="95807"/>
                              </a:lnTo>
                              <a:lnTo>
                                <a:pt x="3102855" y="83035"/>
                              </a:lnTo>
                              <a:lnTo>
                                <a:pt x="3058023" y="71085"/>
                              </a:lnTo>
                              <a:lnTo>
                                <a:pt x="3012858" y="59967"/>
                              </a:lnTo>
                              <a:lnTo>
                                <a:pt x="2967369" y="49688"/>
                              </a:lnTo>
                              <a:lnTo>
                                <a:pt x="2921564" y="40258"/>
                              </a:lnTo>
                              <a:lnTo>
                                <a:pt x="2875451" y="31685"/>
                              </a:lnTo>
                              <a:lnTo>
                                <a:pt x="2829041" y="23977"/>
                              </a:lnTo>
                              <a:lnTo>
                                <a:pt x="2782340" y="17144"/>
                              </a:lnTo>
                              <a:lnTo>
                                <a:pt x="2735359" y="11193"/>
                              </a:lnTo>
                              <a:lnTo>
                                <a:pt x="2688105" y="6135"/>
                              </a:lnTo>
                              <a:lnTo>
                                <a:pt x="2640587" y="1976"/>
                              </a:lnTo>
                              <a:lnTo>
                                <a:pt x="2611522" y="0"/>
                              </a:lnTo>
                              <a:close/>
                            </a:path>
                          </a:pathLst>
                        </a:custGeom>
                        <a:solidFill>
                          <a:srgbClr val="FFE096"/>
                        </a:solidFill>
                      </wps:spPr>
                      <wps:bodyPr wrap="square" lIns="0" tIns="0" rIns="0" bIns="0" rtlCol="0">
                        <a:prstTxWarp prst="textNoShape">
                          <a:avLst/>
                        </a:prstTxWarp>
                        <a:noAutofit/>
                      </wps:bodyPr>
                    </wps:wsp>
                    <wps:wsp>
                      <wps:cNvPr id="1528384475" name="Graphic 4"/>
                      <wps:cNvSpPr/>
                      <wps:spPr>
                        <a:xfrm>
                          <a:off x="185605" y="0"/>
                          <a:ext cx="4768215" cy="2371090"/>
                        </a:xfrm>
                        <a:custGeom>
                          <a:avLst/>
                          <a:gdLst/>
                          <a:ahLst/>
                          <a:cxnLst/>
                          <a:rect l="l" t="t" r="r" b="b"/>
                          <a:pathLst>
                            <a:path w="4768215" h="2371090">
                              <a:moveTo>
                                <a:pt x="2611522" y="0"/>
                              </a:moveTo>
                              <a:lnTo>
                                <a:pt x="2284583" y="0"/>
                              </a:lnTo>
                              <a:lnTo>
                                <a:pt x="2255518" y="1976"/>
                              </a:lnTo>
                              <a:lnTo>
                                <a:pt x="2208000" y="6135"/>
                              </a:lnTo>
                              <a:lnTo>
                                <a:pt x="2160747" y="11193"/>
                              </a:lnTo>
                              <a:lnTo>
                                <a:pt x="2113766" y="17144"/>
                              </a:lnTo>
                              <a:lnTo>
                                <a:pt x="2067066" y="23977"/>
                              </a:lnTo>
                              <a:lnTo>
                                <a:pt x="2020655" y="31685"/>
                              </a:lnTo>
                              <a:lnTo>
                                <a:pt x="1974544" y="40258"/>
                              </a:lnTo>
                              <a:lnTo>
                                <a:pt x="1928739" y="49688"/>
                              </a:lnTo>
                              <a:lnTo>
                                <a:pt x="1883250" y="59967"/>
                              </a:lnTo>
                              <a:lnTo>
                                <a:pt x="1838085" y="71085"/>
                              </a:lnTo>
                              <a:lnTo>
                                <a:pt x="1793253" y="83035"/>
                              </a:lnTo>
                              <a:lnTo>
                                <a:pt x="1748763" y="95807"/>
                              </a:lnTo>
                              <a:lnTo>
                                <a:pt x="1704624" y="109392"/>
                              </a:lnTo>
                              <a:lnTo>
                                <a:pt x="1660843" y="123783"/>
                              </a:lnTo>
                              <a:lnTo>
                                <a:pt x="1617430" y="138970"/>
                              </a:lnTo>
                              <a:lnTo>
                                <a:pt x="1574394" y="154944"/>
                              </a:lnTo>
                              <a:lnTo>
                                <a:pt x="1531742" y="171698"/>
                              </a:lnTo>
                              <a:lnTo>
                                <a:pt x="1489484" y="189222"/>
                              </a:lnTo>
                              <a:lnTo>
                                <a:pt x="1447628" y="207508"/>
                              </a:lnTo>
                              <a:lnTo>
                                <a:pt x="1406184" y="226547"/>
                              </a:lnTo>
                              <a:lnTo>
                                <a:pt x="1365159" y="246330"/>
                              </a:lnTo>
                              <a:lnTo>
                                <a:pt x="1324562" y="266849"/>
                              </a:lnTo>
                              <a:lnTo>
                                <a:pt x="1284402" y="288096"/>
                              </a:lnTo>
                              <a:lnTo>
                                <a:pt x="1244688" y="310060"/>
                              </a:lnTo>
                              <a:lnTo>
                                <a:pt x="1205428" y="332735"/>
                              </a:lnTo>
                              <a:lnTo>
                                <a:pt x="1166631" y="356110"/>
                              </a:lnTo>
                              <a:lnTo>
                                <a:pt x="1128306" y="380178"/>
                              </a:lnTo>
                              <a:lnTo>
                                <a:pt x="1090461" y="404930"/>
                              </a:lnTo>
                              <a:lnTo>
                                <a:pt x="1053104" y="430357"/>
                              </a:lnTo>
                              <a:lnTo>
                                <a:pt x="1016246" y="456450"/>
                              </a:lnTo>
                              <a:lnTo>
                                <a:pt x="979893" y="483201"/>
                              </a:lnTo>
                              <a:lnTo>
                                <a:pt x="944055" y="510601"/>
                              </a:lnTo>
                              <a:lnTo>
                                <a:pt x="908741" y="538642"/>
                              </a:lnTo>
                              <a:lnTo>
                                <a:pt x="873959" y="567314"/>
                              </a:lnTo>
                              <a:lnTo>
                                <a:pt x="839718" y="596610"/>
                              </a:lnTo>
                              <a:lnTo>
                                <a:pt x="806027" y="626520"/>
                              </a:lnTo>
                              <a:lnTo>
                                <a:pt x="772893" y="657036"/>
                              </a:lnTo>
                              <a:lnTo>
                                <a:pt x="740327" y="688149"/>
                              </a:lnTo>
                              <a:lnTo>
                                <a:pt x="708336" y="719851"/>
                              </a:lnTo>
                              <a:lnTo>
                                <a:pt x="676929" y="752132"/>
                              </a:lnTo>
                              <a:lnTo>
                                <a:pt x="646115" y="784985"/>
                              </a:lnTo>
                              <a:lnTo>
                                <a:pt x="615902" y="818400"/>
                              </a:lnTo>
                              <a:lnTo>
                                <a:pt x="586300" y="852369"/>
                              </a:lnTo>
                              <a:lnTo>
                                <a:pt x="557316" y="886883"/>
                              </a:lnTo>
                              <a:lnTo>
                                <a:pt x="528960" y="921934"/>
                              </a:lnTo>
                              <a:lnTo>
                                <a:pt x="501240" y="957512"/>
                              </a:lnTo>
                              <a:lnTo>
                                <a:pt x="474164" y="993610"/>
                              </a:lnTo>
                              <a:lnTo>
                                <a:pt x="447742" y="1030219"/>
                              </a:lnTo>
                              <a:lnTo>
                                <a:pt x="421982" y="1067329"/>
                              </a:lnTo>
                              <a:lnTo>
                                <a:pt x="396893" y="1104932"/>
                              </a:lnTo>
                              <a:lnTo>
                                <a:pt x="372483" y="1143020"/>
                              </a:lnTo>
                              <a:lnTo>
                                <a:pt x="348762" y="1181584"/>
                              </a:lnTo>
                              <a:lnTo>
                                <a:pt x="325737" y="1220615"/>
                              </a:lnTo>
                              <a:lnTo>
                                <a:pt x="303417" y="1260105"/>
                              </a:lnTo>
                              <a:lnTo>
                                <a:pt x="281811" y="1300044"/>
                              </a:lnTo>
                              <a:lnTo>
                                <a:pt x="260929" y="1340425"/>
                              </a:lnTo>
                              <a:lnTo>
                                <a:pt x="240777" y="1381239"/>
                              </a:lnTo>
                              <a:lnTo>
                                <a:pt x="221365" y="1422476"/>
                              </a:lnTo>
                              <a:lnTo>
                                <a:pt x="202703" y="1464128"/>
                              </a:lnTo>
                              <a:lnTo>
                                <a:pt x="184797" y="1506188"/>
                              </a:lnTo>
                              <a:lnTo>
                                <a:pt x="167657" y="1548645"/>
                              </a:lnTo>
                              <a:lnTo>
                                <a:pt x="151292" y="1591491"/>
                              </a:lnTo>
                              <a:lnTo>
                                <a:pt x="135711" y="1634718"/>
                              </a:lnTo>
                              <a:lnTo>
                                <a:pt x="120921" y="1678317"/>
                              </a:lnTo>
                              <a:lnTo>
                                <a:pt x="106932" y="1722279"/>
                              </a:lnTo>
                              <a:lnTo>
                                <a:pt x="93752" y="1766596"/>
                              </a:lnTo>
                              <a:lnTo>
                                <a:pt x="81391" y="1811259"/>
                              </a:lnTo>
                              <a:lnTo>
                                <a:pt x="69855" y="1856259"/>
                              </a:lnTo>
                              <a:lnTo>
                                <a:pt x="59155" y="1901588"/>
                              </a:lnTo>
                              <a:lnTo>
                                <a:pt x="49299" y="1947237"/>
                              </a:lnTo>
                              <a:lnTo>
                                <a:pt x="40296" y="1993197"/>
                              </a:lnTo>
                              <a:lnTo>
                                <a:pt x="32153" y="2039459"/>
                              </a:lnTo>
                              <a:lnTo>
                                <a:pt x="24881" y="2086016"/>
                              </a:lnTo>
                              <a:lnTo>
                                <a:pt x="18487" y="2132858"/>
                              </a:lnTo>
                              <a:lnTo>
                                <a:pt x="12981" y="2179977"/>
                              </a:lnTo>
                              <a:lnTo>
                                <a:pt x="8370" y="2227364"/>
                              </a:lnTo>
                              <a:lnTo>
                                <a:pt x="4664" y="2275010"/>
                              </a:lnTo>
                              <a:lnTo>
                                <a:pt x="1871" y="2322907"/>
                              </a:lnTo>
                              <a:lnTo>
                                <a:pt x="0" y="2371045"/>
                              </a:lnTo>
                              <a:lnTo>
                                <a:pt x="4767610" y="2371045"/>
                              </a:lnTo>
                              <a:lnTo>
                                <a:pt x="4767610" y="1655959"/>
                              </a:lnTo>
                              <a:lnTo>
                                <a:pt x="4760405" y="1634718"/>
                              </a:lnTo>
                              <a:lnTo>
                                <a:pt x="4744823" y="1591491"/>
                              </a:lnTo>
                              <a:lnTo>
                                <a:pt x="4728458" y="1548645"/>
                              </a:lnTo>
                              <a:lnTo>
                                <a:pt x="4711319" y="1506188"/>
                              </a:lnTo>
                              <a:lnTo>
                                <a:pt x="4693413" y="1464128"/>
                              </a:lnTo>
                              <a:lnTo>
                                <a:pt x="4674750" y="1422476"/>
                              </a:lnTo>
                              <a:lnTo>
                                <a:pt x="4655338" y="1381239"/>
                              </a:lnTo>
                              <a:lnTo>
                                <a:pt x="4635187" y="1340425"/>
                              </a:lnTo>
                              <a:lnTo>
                                <a:pt x="4614304" y="1300044"/>
                              </a:lnTo>
                              <a:lnTo>
                                <a:pt x="4592698" y="1260105"/>
                              </a:lnTo>
                              <a:lnTo>
                                <a:pt x="4570379" y="1220615"/>
                              </a:lnTo>
                              <a:lnTo>
                                <a:pt x="4547354" y="1181584"/>
                              </a:lnTo>
                              <a:lnTo>
                                <a:pt x="4523632" y="1143020"/>
                              </a:lnTo>
                              <a:lnTo>
                                <a:pt x="4499222" y="1104932"/>
                              </a:lnTo>
                              <a:lnTo>
                                <a:pt x="4474133" y="1067329"/>
                              </a:lnTo>
                              <a:lnTo>
                                <a:pt x="4448373" y="1030219"/>
                              </a:lnTo>
                              <a:lnTo>
                                <a:pt x="4421951" y="993610"/>
                              </a:lnTo>
                              <a:lnTo>
                                <a:pt x="4394875" y="957512"/>
                              </a:lnTo>
                              <a:lnTo>
                                <a:pt x="4367155" y="921934"/>
                              </a:lnTo>
                              <a:lnTo>
                                <a:pt x="4338799" y="886883"/>
                              </a:lnTo>
                              <a:lnTo>
                                <a:pt x="4309815" y="852369"/>
                              </a:lnTo>
                              <a:lnTo>
                                <a:pt x="4280212" y="818400"/>
                              </a:lnTo>
                              <a:lnTo>
                                <a:pt x="4249999" y="784985"/>
                              </a:lnTo>
                              <a:lnTo>
                                <a:pt x="4219185" y="752132"/>
                              </a:lnTo>
                              <a:lnTo>
                                <a:pt x="4187778" y="719851"/>
                              </a:lnTo>
                              <a:lnTo>
                                <a:pt x="4155787" y="688149"/>
                              </a:lnTo>
                              <a:lnTo>
                                <a:pt x="4123221" y="657036"/>
                              </a:lnTo>
                              <a:lnTo>
                                <a:pt x="4090087" y="626520"/>
                              </a:lnTo>
                              <a:lnTo>
                                <a:pt x="4056395" y="596610"/>
                              </a:lnTo>
                              <a:lnTo>
                                <a:pt x="4022154" y="567314"/>
                              </a:lnTo>
                              <a:lnTo>
                                <a:pt x="3987372" y="538642"/>
                              </a:lnTo>
                              <a:lnTo>
                                <a:pt x="3952058" y="510601"/>
                              </a:lnTo>
                              <a:lnTo>
                                <a:pt x="3916220" y="483201"/>
                              </a:lnTo>
                              <a:lnTo>
                                <a:pt x="3879867" y="456450"/>
                              </a:lnTo>
                              <a:lnTo>
                                <a:pt x="3843009" y="430357"/>
                              </a:lnTo>
                              <a:lnTo>
                                <a:pt x="3805652" y="404930"/>
                              </a:lnTo>
                              <a:lnTo>
                                <a:pt x="3767807" y="380178"/>
                              </a:lnTo>
                              <a:lnTo>
                                <a:pt x="3729481" y="356110"/>
                              </a:lnTo>
                              <a:lnTo>
                                <a:pt x="3690684" y="332735"/>
                              </a:lnTo>
                              <a:lnTo>
                                <a:pt x="3651424" y="310060"/>
                              </a:lnTo>
                              <a:lnTo>
                                <a:pt x="3611709" y="288096"/>
                              </a:lnTo>
                              <a:lnTo>
                                <a:pt x="3571549" y="266849"/>
                              </a:lnTo>
                              <a:lnTo>
                                <a:pt x="3530952" y="246330"/>
                              </a:lnTo>
                              <a:lnTo>
                                <a:pt x="3489927" y="226547"/>
                              </a:lnTo>
                              <a:lnTo>
                                <a:pt x="3448482" y="207508"/>
                              </a:lnTo>
                              <a:lnTo>
                                <a:pt x="3406626" y="189222"/>
                              </a:lnTo>
                              <a:lnTo>
                                <a:pt x="3364368" y="171698"/>
                              </a:lnTo>
                              <a:lnTo>
                                <a:pt x="3321716" y="154944"/>
                              </a:lnTo>
                              <a:lnTo>
                                <a:pt x="3278679" y="138970"/>
                              </a:lnTo>
                              <a:lnTo>
                                <a:pt x="3235266" y="123783"/>
                              </a:lnTo>
                              <a:lnTo>
                                <a:pt x="3191485" y="109392"/>
                              </a:lnTo>
                              <a:lnTo>
                                <a:pt x="3147345" y="95807"/>
                              </a:lnTo>
                              <a:lnTo>
                                <a:pt x="3102855" y="83035"/>
                              </a:lnTo>
                              <a:lnTo>
                                <a:pt x="3058023" y="71085"/>
                              </a:lnTo>
                              <a:lnTo>
                                <a:pt x="3012858" y="59967"/>
                              </a:lnTo>
                              <a:lnTo>
                                <a:pt x="2967369" y="49688"/>
                              </a:lnTo>
                              <a:lnTo>
                                <a:pt x="2921564" y="40258"/>
                              </a:lnTo>
                              <a:lnTo>
                                <a:pt x="2875451" y="31685"/>
                              </a:lnTo>
                              <a:lnTo>
                                <a:pt x="2829041" y="23977"/>
                              </a:lnTo>
                              <a:lnTo>
                                <a:pt x="2782340" y="17144"/>
                              </a:lnTo>
                              <a:lnTo>
                                <a:pt x="2735359" y="11193"/>
                              </a:lnTo>
                              <a:lnTo>
                                <a:pt x="2688105" y="6135"/>
                              </a:lnTo>
                              <a:lnTo>
                                <a:pt x="2640587" y="1976"/>
                              </a:lnTo>
                              <a:lnTo>
                                <a:pt x="2611522" y="0"/>
                              </a:lnTo>
                              <a:close/>
                            </a:path>
                          </a:pathLst>
                        </a:custGeom>
                        <a:solidFill>
                          <a:srgbClr val="FFEED6"/>
                        </a:solidFill>
                      </wps:spPr>
                      <wps:bodyPr wrap="square" lIns="0" tIns="0" rIns="0" bIns="0" rtlCol="0">
                        <a:prstTxWarp prst="textNoShape">
                          <a:avLst/>
                        </a:prstTxWarp>
                        <a:noAutofit/>
                      </wps:bodyPr>
                    </wps:wsp>
                    <wps:wsp>
                      <wps:cNvPr id="2005616765" name="Graphic 5"/>
                      <wps:cNvSpPr/>
                      <wps:spPr>
                        <a:xfrm>
                          <a:off x="0" y="11074"/>
                          <a:ext cx="4953635" cy="2376805"/>
                        </a:xfrm>
                        <a:custGeom>
                          <a:avLst/>
                          <a:gdLst/>
                          <a:ahLst/>
                          <a:cxnLst/>
                          <a:rect l="l" t="t" r="r" b="b"/>
                          <a:pathLst>
                            <a:path w="4953635" h="2376805">
                              <a:moveTo>
                                <a:pt x="2448048" y="0"/>
                              </a:moveTo>
                              <a:lnTo>
                                <a:pt x="2399562" y="470"/>
                              </a:lnTo>
                              <a:lnTo>
                                <a:pt x="2351305" y="1875"/>
                              </a:lnTo>
                              <a:lnTo>
                                <a:pt x="2303286" y="4207"/>
                              </a:lnTo>
                              <a:lnTo>
                                <a:pt x="2255514" y="7456"/>
                              </a:lnTo>
                              <a:lnTo>
                                <a:pt x="2207997" y="11615"/>
                              </a:lnTo>
                              <a:lnTo>
                                <a:pt x="2160743" y="16673"/>
                              </a:lnTo>
                              <a:lnTo>
                                <a:pt x="2113762" y="22623"/>
                              </a:lnTo>
                              <a:lnTo>
                                <a:pt x="2067062" y="29457"/>
                              </a:lnTo>
                              <a:lnTo>
                                <a:pt x="2020652" y="37164"/>
                              </a:lnTo>
                              <a:lnTo>
                                <a:pt x="1974540" y="45738"/>
                              </a:lnTo>
                              <a:lnTo>
                                <a:pt x="1928735" y="55168"/>
                              </a:lnTo>
                              <a:lnTo>
                                <a:pt x="1883246" y="65447"/>
                              </a:lnTo>
                              <a:lnTo>
                                <a:pt x="1838081" y="76565"/>
                              </a:lnTo>
                              <a:lnTo>
                                <a:pt x="1793249" y="88515"/>
                              </a:lnTo>
                              <a:lnTo>
                                <a:pt x="1748759" y="101286"/>
                              </a:lnTo>
                              <a:lnTo>
                                <a:pt x="1704620" y="114872"/>
                              </a:lnTo>
                              <a:lnTo>
                                <a:pt x="1660839" y="129263"/>
                              </a:lnTo>
                              <a:lnTo>
                                <a:pt x="1617426" y="144449"/>
                              </a:lnTo>
                              <a:lnTo>
                                <a:pt x="1574390" y="160424"/>
                              </a:lnTo>
                              <a:lnTo>
                                <a:pt x="1531738" y="177178"/>
                              </a:lnTo>
                              <a:lnTo>
                                <a:pt x="1489480" y="194702"/>
                              </a:lnTo>
                              <a:lnTo>
                                <a:pt x="1447625" y="212988"/>
                              </a:lnTo>
                              <a:lnTo>
                                <a:pt x="1406180" y="232027"/>
                              </a:lnTo>
                              <a:lnTo>
                                <a:pt x="1365155" y="251810"/>
                              </a:lnTo>
                              <a:lnTo>
                                <a:pt x="1324558" y="272329"/>
                              </a:lnTo>
                              <a:lnTo>
                                <a:pt x="1284398" y="293575"/>
                              </a:lnTo>
                              <a:lnTo>
                                <a:pt x="1244684" y="315540"/>
                              </a:lnTo>
                              <a:lnTo>
                                <a:pt x="1205424" y="338214"/>
                              </a:lnTo>
                              <a:lnTo>
                                <a:pt x="1166627" y="361590"/>
                              </a:lnTo>
                              <a:lnTo>
                                <a:pt x="1128302" y="385658"/>
                              </a:lnTo>
                              <a:lnTo>
                                <a:pt x="1090457" y="410410"/>
                              </a:lnTo>
                              <a:lnTo>
                                <a:pt x="1053100" y="435836"/>
                              </a:lnTo>
                              <a:lnTo>
                                <a:pt x="1016242" y="461930"/>
                              </a:lnTo>
                              <a:lnTo>
                                <a:pt x="979889" y="488681"/>
                              </a:lnTo>
                              <a:lnTo>
                                <a:pt x="944052" y="516081"/>
                              </a:lnTo>
                              <a:lnTo>
                                <a:pt x="908737" y="544122"/>
                              </a:lnTo>
                              <a:lnTo>
                                <a:pt x="873956" y="572794"/>
                              </a:lnTo>
                              <a:lnTo>
                                <a:pt x="839714" y="602090"/>
                              </a:lnTo>
                              <a:lnTo>
                                <a:pt x="806023" y="632000"/>
                              </a:lnTo>
                              <a:lnTo>
                                <a:pt x="772890" y="662516"/>
                              </a:lnTo>
                              <a:lnTo>
                                <a:pt x="740323" y="693629"/>
                              </a:lnTo>
                              <a:lnTo>
                                <a:pt x="708332" y="725331"/>
                              </a:lnTo>
                              <a:lnTo>
                                <a:pt x="676925" y="757612"/>
                              </a:lnTo>
                              <a:lnTo>
                                <a:pt x="646111" y="790465"/>
                              </a:lnTo>
                              <a:lnTo>
                                <a:pt x="615898" y="823880"/>
                              </a:lnTo>
                              <a:lnTo>
                                <a:pt x="586296" y="857849"/>
                              </a:lnTo>
                              <a:lnTo>
                                <a:pt x="557312" y="892363"/>
                              </a:lnTo>
                              <a:lnTo>
                                <a:pt x="528956" y="927414"/>
                              </a:lnTo>
                              <a:lnTo>
                                <a:pt x="501236" y="962992"/>
                              </a:lnTo>
                              <a:lnTo>
                                <a:pt x="474160" y="999090"/>
                              </a:lnTo>
                              <a:lnTo>
                                <a:pt x="447738" y="1035698"/>
                              </a:lnTo>
                              <a:lnTo>
                                <a:pt x="421979" y="1072809"/>
                              </a:lnTo>
                              <a:lnTo>
                                <a:pt x="396889" y="1110412"/>
                              </a:lnTo>
                              <a:lnTo>
                                <a:pt x="372480" y="1148500"/>
                              </a:lnTo>
                              <a:lnTo>
                                <a:pt x="348758" y="1187064"/>
                              </a:lnTo>
                              <a:lnTo>
                                <a:pt x="325733" y="1226095"/>
                              </a:lnTo>
                              <a:lnTo>
                                <a:pt x="303413" y="1265585"/>
                              </a:lnTo>
                              <a:lnTo>
                                <a:pt x="281808" y="1305524"/>
                              </a:lnTo>
                              <a:lnTo>
                                <a:pt x="260925" y="1345905"/>
                              </a:lnTo>
                              <a:lnTo>
                                <a:pt x="240773" y="1386718"/>
                              </a:lnTo>
                              <a:lnTo>
                                <a:pt x="221362" y="1427956"/>
                              </a:lnTo>
                              <a:lnTo>
                                <a:pt x="202699" y="1469608"/>
                              </a:lnTo>
                              <a:lnTo>
                                <a:pt x="184793" y="1511667"/>
                              </a:lnTo>
                              <a:lnTo>
                                <a:pt x="167654" y="1554125"/>
                              </a:lnTo>
                              <a:lnTo>
                                <a:pt x="151289" y="1596971"/>
                              </a:lnTo>
                              <a:lnTo>
                                <a:pt x="135707" y="1640198"/>
                              </a:lnTo>
                              <a:lnTo>
                                <a:pt x="120917" y="1683797"/>
                              </a:lnTo>
                              <a:lnTo>
                                <a:pt x="106928" y="1727759"/>
                              </a:lnTo>
                              <a:lnTo>
                                <a:pt x="93748" y="1772076"/>
                              </a:lnTo>
                              <a:lnTo>
                                <a:pt x="81387" y="1816739"/>
                              </a:lnTo>
                              <a:lnTo>
                                <a:pt x="69851" y="1861739"/>
                              </a:lnTo>
                              <a:lnTo>
                                <a:pt x="59151" y="1907068"/>
                              </a:lnTo>
                              <a:lnTo>
                                <a:pt x="49295" y="1952716"/>
                              </a:lnTo>
                              <a:lnTo>
                                <a:pt x="40292" y="1998677"/>
                              </a:lnTo>
                              <a:lnTo>
                                <a:pt x="32150" y="2044939"/>
                              </a:lnTo>
                              <a:lnTo>
                                <a:pt x="24877" y="2091496"/>
                              </a:lnTo>
                              <a:lnTo>
                                <a:pt x="18483" y="2138338"/>
                              </a:lnTo>
                              <a:lnTo>
                                <a:pt x="12977" y="2185457"/>
                              </a:lnTo>
                              <a:lnTo>
                                <a:pt x="8366" y="2232843"/>
                              </a:lnTo>
                              <a:lnTo>
                                <a:pt x="4660" y="2280490"/>
                              </a:lnTo>
                              <a:lnTo>
                                <a:pt x="1867" y="2328386"/>
                              </a:lnTo>
                              <a:lnTo>
                                <a:pt x="0" y="2376525"/>
                              </a:lnTo>
                              <a:lnTo>
                                <a:pt x="4953215" y="2376525"/>
                              </a:lnTo>
                              <a:lnTo>
                                <a:pt x="4953134" y="2185457"/>
                              </a:lnTo>
                              <a:lnTo>
                                <a:pt x="4947757" y="2141169"/>
                              </a:lnTo>
                              <a:lnTo>
                                <a:pt x="4941183" y="2094873"/>
                              </a:lnTo>
                              <a:lnTo>
                                <a:pt x="4933698" y="2048855"/>
                              </a:lnTo>
                              <a:lnTo>
                                <a:pt x="4925313" y="2003123"/>
                              </a:lnTo>
                              <a:lnTo>
                                <a:pt x="4916037" y="1957685"/>
                              </a:lnTo>
                              <a:lnTo>
                                <a:pt x="4905879" y="1912551"/>
                              </a:lnTo>
                              <a:lnTo>
                                <a:pt x="4894850" y="1867728"/>
                              </a:lnTo>
                              <a:lnTo>
                                <a:pt x="4882959" y="1823224"/>
                              </a:lnTo>
                              <a:lnTo>
                                <a:pt x="4870217" y="1779049"/>
                              </a:lnTo>
                              <a:lnTo>
                                <a:pt x="4856633" y="1735210"/>
                              </a:lnTo>
                              <a:lnTo>
                                <a:pt x="4842217" y="1691715"/>
                              </a:lnTo>
                              <a:lnTo>
                                <a:pt x="4826979" y="1648574"/>
                              </a:lnTo>
                              <a:lnTo>
                                <a:pt x="4810928" y="1605794"/>
                              </a:lnTo>
                              <a:lnTo>
                                <a:pt x="4794075" y="1563384"/>
                              </a:lnTo>
                              <a:lnTo>
                                <a:pt x="4776429" y="1521352"/>
                              </a:lnTo>
                              <a:lnTo>
                                <a:pt x="4758000" y="1479706"/>
                              </a:lnTo>
                              <a:lnTo>
                                <a:pt x="4738798" y="1438455"/>
                              </a:lnTo>
                              <a:lnTo>
                                <a:pt x="4718833" y="1397608"/>
                              </a:lnTo>
                              <a:lnTo>
                                <a:pt x="4698114" y="1357172"/>
                              </a:lnTo>
                              <a:lnTo>
                                <a:pt x="4676652" y="1317156"/>
                              </a:lnTo>
                              <a:lnTo>
                                <a:pt x="4654456" y="1277568"/>
                              </a:lnTo>
                              <a:lnTo>
                                <a:pt x="4631536" y="1238416"/>
                              </a:lnTo>
                              <a:lnTo>
                                <a:pt x="4607903" y="1199710"/>
                              </a:lnTo>
                              <a:lnTo>
                                <a:pt x="4583565" y="1161457"/>
                              </a:lnTo>
                              <a:lnTo>
                                <a:pt x="4558532" y="1123665"/>
                              </a:lnTo>
                              <a:lnTo>
                                <a:pt x="4532815" y="1086344"/>
                              </a:lnTo>
                              <a:lnTo>
                                <a:pt x="4506423" y="1049501"/>
                              </a:lnTo>
                              <a:lnTo>
                                <a:pt x="4479366" y="1013144"/>
                              </a:lnTo>
                              <a:lnTo>
                                <a:pt x="4451655" y="977283"/>
                              </a:lnTo>
                              <a:lnTo>
                                <a:pt x="4423297" y="941925"/>
                              </a:lnTo>
                              <a:lnTo>
                                <a:pt x="4394305" y="907079"/>
                              </a:lnTo>
                              <a:lnTo>
                                <a:pt x="4364687" y="872752"/>
                              </a:lnTo>
                              <a:lnTo>
                                <a:pt x="4334453" y="838955"/>
                              </a:lnTo>
                              <a:lnTo>
                                <a:pt x="4303613" y="805694"/>
                              </a:lnTo>
                              <a:lnTo>
                                <a:pt x="4272177" y="772978"/>
                              </a:lnTo>
                              <a:lnTo>
                                <a:pt x="4240155" y="740816"/>
                              </a:lnTo>
                              <a:lnTo>
                                <a:pt x="4207556" y="709216"/>
                              </a:lnTo>
                              <a:lnTo>
                                <a:pt x="4174390" y="678186"/>
                              </a:lnTo>
                              <a:lnTo>
                                <a:pt x="4140668" y="647734"/>
                              </a:lnTo>
                              <a:lnTo>
                                <a:pt x="4106399" y="617870"/>
                              </a:lnTo>
                              <a:lnTo>
                                <a:pt x="4071593" y="588601"/>
                              </a:lnTo>
                              <a:lnTo>
                                <a:pt x="4036259" y="559935"/>
                              </a:lnTo>
                              <a:lnTo>
                                <a:pt x="4000408" y="531881"/>
                              </a:lnTo>
                              <a:lnTo>
                                <a:pt x="3964049" y="504448"/>
                              </a:lnTo>
                              <a:lnTo>
                                <a:pt x="3927192" y="477644"/>
                              </a:lnTo>
                              <a:lnTo>
                                <a:pt x="3889848" y="451476"/>
                              </a:lnTo>
                              <a:lnTo>
                                <a:pt x="3852025" y="425954"/>
                              </a:lnTo>
                              <a:lnTo>
                                <a:pt x="3813734" y="401086"/>
                              </a:lnTo>
                              <a:lnTo>
                                <a:pt x="3774984" y="376879"/>
                              </a:lnTo>
                              <a:lnTo>
                                <a:pt x="3735786" y="353343"/>
                              </a:lnTo>
                              <a:lnTo>
                                <a:pt x="3696149" y="330486"/>
                              </a:lnTo>
                              <a:lnTo>
                                <a:pt x="3656083" y="308317"/>
                              </a:lnTo>
                              <a:lnTo>
                                <a:pt x="3615598" y="286842"/>
                              </a:lnTo>
                              <a:lnTo>
                                <a:pt x="3574703" y="266072"/>
                              </a:lnTo>
                              <a:lnTo>
                                <a:pt x="3533409" y="246014"/>
                              </a:lnTo>
                              <a:lnTo>
                                <a:pt x="3491725" y="226676"/>
                              </a:lnTo>
                              <a:lnTo>
                                <a:pt x="3449661" y="208067"/>
                              </a:lnTo>
                              <a:lnTo>
                                <a:pt x="3407227" y="190196"/>
                              </a:lnTo>
                              <a:lnTo>
                                <a:pt x="3364433" y="173070"/>
                              </a:lnTo>
                              <a:lnTo>
                                <a:pt x="3321289" y="156698"/>
                              </a:lnTo>
                              <a:lnTo>
                                <a:pt x="3277804" y="141089"/>
                              </a:lnTo>
                              <a:lnTo>
                                <a:pt x="3233988" y="126250"/>
                              </a:lnTo>
                              <a:lnTo>
                                <a:pt x="3189852" y="112190"/>
                              </a:lnTo>
                              <a:lnTo>
                                <a:pt x="3145404" y="98918"/>
                              </a:lnTo>
                              <a:lnTo>
                                <a:pt x="3100655" y="86441"/>
                              </a:lnTo>
                              <a:lnTo>
                                <a:pt x="3055615" y="74769"/>
                              </a:lnTo>
                              <a:lnTo>
                                <a:pt x="3010293" y="63909"/>
                              </a:lnTo>
                              <a:lnTo>
                                <a:pt x="2964700" y="53869"/>
                              </a:lnTo>
                              <a:lnTo>
                                <a:pt x="2918844" y="44659"/>
                              </a:lnTo>
                              <a:lnTo>
                                <a:pt x="2872737" y="36287"/>
                              </a:lnTo>
                              <a:lnTo>
                                <a:pt x="2826387" y="28760"/>
                              </a:lnTo>
                              <a:lnTo>
                                <a:pt x="2779805" y="22087"/>
                              </a:lnTo>
                              <a:lnTo>
                                <a:pt x="2733000" y="16277"/>
                              </a:lnTo>
                              <a:lnTo>
                                <a:pt x="2685983" y="11338"/>
                              </a:lnTo>
                              <a:lnTo>
                                <a:pt x="2638762" y="7279"/>
                              </a:lnTo>
                              <a:lnTo>
                                <a:pt x="2591349" y="4107"/>
                              </a:lnTo>
                              <a:lnTo>
                                <a:pt x="2543752" y="1830"/>
                              </a:lnTo>
                              <a:lnTo>
                                <a:pt x="2495982" y="459"/>
                              </a:lnTo>
                              <a:lnTo>
                                <a:pt x="244804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w14:anchorId="5CAC8879">
            <v:group id="Group 1" style="position:absolute;margin-left:338.85pt;margin-top:0;width:390.05pt;height:188pt;z-index:251685888;mso-wrap-distance-left:0;mso-wrap-distance-right:0;mso-position-horizontal:right;mso-position-horizontal-relative:page;mso-position-vertical:top;mso-position-vertical-relative:page" coordsize="49536,23876" o:spid="_x0000_s1026" w14:anchorId="36568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">
              <v:shape id="Graphic 2" style="position:absolute;left:25537;width:23996;height:23710;visibility:visible;mso-wrap-style:square;v-text-anchor:top" coordsize="2399665,2371090" o:spid="_x0000_s1027" fillcolor="#0066b2" stroked="f" path="m2399499,2371051l,2371051,,,2399499,r,23710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">
                <v:path arrowok="t"/>
              </v:shape>
              <v:shape id="Graphic 3" style="position:absolute;left:3583;width:45949;height:23710;visibility:visible;mso-wrap-style:square;v-text-anchor:top" coordsize="4594860,2371090" o:spid="_x0000_s1028" fillcolor="#ffe096" stroked="f" path="m2611522,l2284583,r-29065,1976l2208000,6135r-47253,5058l2113766,17144r-46700,6833l2020655,31685r-46111,8573l1928739,49688r-45489,10279l1838085,71085r-44832,11950l1748763,95807r-44139,13585l1660843,123783r-43413,15187l1574394,154944r-42652,16754l1489484,189222r-41856,18286l1406184,226547r-41025,19783l1324562,266849r-40160,21247l1244688,310060r-39260,22675l1166631,356110r-38325,24068l1090461,404930r-37357,25427l1016246,456450r-36353,26751l944055,510601r-35314,28041l873959,567314r-34241,29296l806027,626520r-33134,30516l740327,688149r-31991,31702l676929,752132r-30814,32853l615902,818400r-29602,33969l557316,886883r-28356,35051l501240,957512r-27076,36098l447742,1030219r-25760,37110l396893,1104932r-24410,38088l348762,1181584r-23025,39031l303417,1260105r-21606,39939l260929,1340425r-20152,40814l221365,1422476r-18662,41652l184797,1506188r-17140,42457l151292,1591491r-15581,43227l120921,1678317r-13989,43962l93752,1766596r-12361,44663l69855,1856259r-10700,45329l49299,1947237r-9003,45960l32153,2039459r-7272,46557l18487,2132858r-5506,47119l8370,2227364r-3706,47646l1871,2322907,,2371045r4594819,l4594819,1264025r-2121,-3920l4570379,1220615r-23025,-39031l4523632,1143020r-24410,-38088l4474133,1067329r-25760,-37110l4421951,993610r-27076,-36098l4367155,921934r-28356,-35051l4309815,852369r-29603,-33969l4249999,784985r-30814,-32853l4187778,719851r-31991,-31702l4123221,657036r-33134,-30516l4056395,596610r-34241,-29296l3987372,538642r-35314,-28041l3916220,483201r-36353,-26751l3843009,430357r-37357,-25427l3767807,380178r-38326,-24068l3690684,332735r-39260,-22675l3611709,288096r-40160,-21247l3530952,246330r-41025,-19783l3448482,207508r-41856,-18286l3364368,171698r-42652,-16754l3278679,138970r-43413,-15187l3191485,109392,3147345,95807,3102855,83035,3058023,71085,3012858,59967,2967369,49688r-45805,-9430l2875451,31685r-46410,-7708l2782340,17144r-46981,-5951l2688105,6135,2640587,1976,26115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">
                <v:path arrowok="t"/>
              </v:shape>
              <v:shape id="Graphic 4" style="position:absolute;left:1856;width:47682;height:23710;visibility:visible;mso-wrap-style:square;v-text-anchor:top" coordsize="4768215,2371090" o:spid="_x0000_s1029" fillcolor="#ffeed6" stroked="f" path="m2611522,l2284583,r-29065,1976l2208000,6135r-47253,5058l2113766,17144r-46700,6833l2020655,31685r-46111,8573l1928739,49688r-45489,10279l1838085,71085r-44832,11950l1748763,95807r-44139,13585l1660843,123783r-43413,15187l1574394,154944r-42652,16754l1489484,189222r-41856,18286l1406184,226547r-41025,19783l1324562,266849r-40160,21247l1244688,310060r-39260,22675l1166631,356110r-38325,24068l1090461,404930r-37357,25427l1016246,456450r-36353,26751l944055,510601r-35314,28041l873959,567314r-34241,29296l806027,626520r-33134,30516l740327,688149r-31991,31702l676929,752132r-30814,32853l615902,818400r-29602,33969l557316,886883r-28356,35051l501240,957512r-27076,36098l447742,1030219r-25760,37110l396893,1104932r-24410,38088l348762,1181584r-23025,39031l303417,1260105r-21606,39939l260929,1340425r-20152,40814l221365,1422476r-18662,41652l184797,1506188r-17140,42457l151292,1591491r-15581,43227l120921,1678317r-13989,43962l93752,1766596r-12361,44663l69855,1856259r-10700,45329l49299,1947237r-9003,45960l32153,2039459r-7272,46557l18487,2132858r-5506,47119l8370,2227364r-3706,47646l1871,2322907,,2371045r4767610,l4767610,1655959r-7205,-21241l4744823,1591491r-16365,-42846l4711319,1506188r-17906,-42060l4674750,1422476r-19412,-41237l4635187,1340425r-20883,-40381l4592698,1260105r-22319,-39490l4547354,1181584r-23722,-38564l4499222,1104932r-25089,-37603l4448373,1030219r-26422,-36609l4394875,957512r-27720,-35578l4338799,886883r-28984,-34514l4280212,818400r-30213,-33415l4219185,752132r-31407,-32281l4155787,688149r-32566,-31113l4090087,626520r-33692,-29910l4022154,567314r-34782,-28672l3952058,510601r-35838,-27400l3879867,456450r-36858,-26093l3805652,404930r-37845,-24752l3729481,356110r-38797,-23375l3651424,310060r-39715,-21964l3571549,266849r-40597,-20519l3489927,226547r-41445,-19039l3406626,189222r-42258,-17524l3321716,154944r-43037,-15974l3235266,123783r-43781,-14391l3147345,95807,3102855,83035,3058023,71085,3012858,59967,2967369,49688r-45805,-9430l2875451,31685r-46410,-7708l2782340,17144r-46981,-5951l2688105,6135,2640587,1976,26115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">
                <v:path arrowok="t"/>
              </v:shape>
              <v:shape id="Graphic 5" style="position:absolute;top:110;width:49536;height:23768;visibility:visible;mso-wrap-style:square;v-text-anchor:top" coordsize="4953635,2376805" o:spid="_x0000_s1030" stroked="f" path="m2448048,r-48486,470l2351305,1875r-48019,2332l2255514,7456r-47517,4159l2160743,16673r-46981,5950l2067062,29457r-46410,7707l1974540,45738r-45805,9430l1883246,65447r-45165,11118l1793249,88515r-44490,12771l1704620,114872r-43781,14391l1617426,144449r-43036,15975l1531738,177178r-42258,17524l1447625,212988r-41445,19039l1365155,251810r-40597,20519l1284398,293575r-39714,21965l1205424,338214r-38797,23376l1128302,385658r-37845,24752l1053100,435836r-36858,26094l979889,488681r-35837,27400l908737,544122r-34781,28672l839714,602090r-33691,29910l772890,662516r-32567,31113l708332,725331r-31407,32281l646111,790465r-30213,33415l586296,857849r-28984,34514l528956,927414r-27720,35578l474160,999090r-26422,36608l421979,1072809r-25090,37603l372480,1148500r-23722,38564l325733,1226095r-22320,39490l281808,1305524r-20883,40381l240773,1386718r-19411,41238l202699,1469608r-17906,42059l167654,1554125r-16365,42846l135707,1640198r-14790,43599l106928,1727759r-13180,44317l81387,1816739r-11536,45000l59151,1907068r-9856,45648l40292,1998677r-8142,46262l24877,2091496r-6394,46842l12977,2185457r-4611,47386l4660,2280490r-2793,47896l,2376525r4953215,l4953134,2185457r-5377,-44288l4941183,2094873r-7485,-46018l4925313,2003123r-9276,-45438l4905879,1912551r-11029,-44823l4882959,1823224r-12742,-44175l4856633,1735210r-14416,-43495l4826979,1648574r-16051,-42780l4794075,1563384r-17646,-42032l4758000,1479706r-19202,-41251l4718833,1397608r-20719,-40436l4676652,1317156r-22196,-39588l4631536,1238416r-23633,-38706l4583565,1161457r-25033,-37792l4532815,1086344r-26392,-36843l4479366,1013144r-27711,-35861l4423297,941925r-28992,-34846l4364687,872752r-30234,-33797l4303613,805694r-31436,-32716l4240155,740816r-32599,-31600l4174390,678186r-33722,-30452l4106399,617870r-34806,-29269l4036259,559935r-35851,-28054l3964049,504448r-36857,-26804l3889848,451476r-37823,-25522l3813734,401086r-38750,-24207l3735786,353343r-39637,-22857l3656083,308317r-40485,-21475l3574703,266072r-41294,-20058l3491725,226676r-42064,-18609l3407227,190196r-42794,-17126l3321289,156698r-43485,-15609l3233988,126250r-44136,-14060l3145404,98918,3100655,86441,3055615,74769,3010293,63909,2964700,53869r-45856,-9210l2872737,36287r-46350,-7527l2779805,22087r-46805,-5810l2685983,11338,2638762,7279,2591349,4107,2543752,1830,2495982,459,24480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">
                <v:path arrowok="t"/>
              </v:shape>
              <w10:wrap anchorx="page" anchory="page"/>
            </v:group>
          </w:pict>
        </mc:Fallback>
      </mc:AlternateContent>
    </w:r>
  </w:p>
  <w:p w14:paraId="290939CA" w14:textId="77777777" w:rsidR="00582D8C" w:rsidRDefault="00582D8C" w:rsidP="00582D8C">
    <w:pPr>
      <w:pStyle w:val="Koptekst"/>
      <w:tabs>
        <w:tab w:val="clear" w:pos="4536"/>
        <w:tab w:val="clear" w:pos="9072"/>
        <w:tab w:val="center" w:pos="4535"/>
      </w:tabs>
      <w:rPr>
        <w:b/>
        <w:sz w:val="16"/>
        <w:szCs w:val="16"/>
      </w:rPr>
    </w:pPr>
  </w:p>
  <w:p w14:paraId="61FAC862" w14:textId="77777777" w:rsidR="00582D8C" w:rsidRDefault="00582D8C" w:rsidP="00582D8C">
    <w:pPr>
      <w:pStyle w:val="Koptekst"/>
      <w:tabs>
        <w:tab w:val="clear" w:pos="4536"/>
        <w:tab w:val="clear" w:pos="9072"/>
        <w:tab w:val="center" w:pos="4535"/>
      </w:tabs>
      <w:rPr>
        <w:b/>
        <w:sz w:val="16"/>
        <w:szCs w:val="16"/>
      </w:rPr>
    </w:pPr>
  </w:p>
  <w:p w14:paraId="6CE634CF" w14:textId="77777777" w:rsidR="00582D8C" w:rsidRDefault="00582D8C" w:rsidP="00582D8C">
    <w:pPr>
      <w:pStyle w:val="Koptekst"/>
      <w:tabs>
        <w:tab w:val="clear" w:pos="4536"/>
        <w:tab w:val="clear" w:pos="9072"/>
        <w:tab w:val="center" w:pos="4535"/>
      </w:tabs>
      <w:rPr>
        <w:b/>
        <w:sz w:val="16"/>
        <w:szCs w:val="16"/>
      </w:rPr>
    </w:pPr>
    <w:r>
      <w:rPr>
        <w:noProof/>
      </w:rPr>
      <w:drawing>
        <wp:anchor distT="0" distB="0" distL="114300" distR="114300" simplePos="0" relativeHeight="251686912" behindDoc="0" locked="0" layoutInCell="1" allowOverlap="1" wp14:anchorId="3B782A79" wp14:editId="0C022D04">
          <wp:simplePos x="0" y="0"/>
          <wp:positionH relativeFrom="margin">
            <wp:align>left</wp:align>
          </wp:positionH>
          <wp:positionV relativeFrom="paragraph">
            <wp:posOffset>47625</wp:posOffset>
          </wp:positionV>
          <wp:extent cx="952500" cy="189230"/>
          <wp:effectExtent l="0" t="0" r="0" b="1270"/>
          <wp:wrapSquare wrapText="bothSides"/>
          <wp:docPr id="6034152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15278" name=""/>
                  <pic:cNvPicPr/>
                </pic:nvPicPr>
                <pic:blipFill>
                  <a:blip r:embed="rId1">
                    <a:extLst>
                      <a:ext uri="{28A0092B-C50C-407E-A947-70E740481C1C}">
                        <a14:useLocalDpi xmlns:a14="http://schemas.microsoft.com/office/drawing/2010/main" val="0"/>
                      </a:ext>
                    </a:extLst>
                  </a:blip>
                  <a:stretch>
                    <a:fillRect/>
                  </a:stretch>
                </pic:blipFill>
                <pic:spPr>
                  <a:xfrm>
                    <a:off x="0" y="0"/>
                    <a:ext cx="952500" cy="189230"/>
                  </a:xfrm>
                  <a:prstGeom prst="rect">
                    <a:avLst/>
                  </a:prstGeom>
                </pic:spPr>
              </pic:pic>
            </a:graphicData>
          </a:graphic>
          <wp14:sizeRelH relativeFrom="margin">
            <wp14:pctWidth>0</wp14:pctWidth>
          </wp14:sizeRelH>
          <wp14:sizeRelV relativeFrom="margin">
            <wp14:pctHeight>0</wp14:pctHeight>
          </wp14:sizeRelV>
        </wp:anchor>
      </w:drawing>
    </w:r>
  </w:p>
  <w:p w14:paraId="5684E7E7" w14:textId="77777777" w:rsidR="00582D8C" w:rsidRDefault="00582D8C" w:rsidP="00582D8C">
    <w:pPr>
      <w:pStyle w:val="Koptekst"/>
      <w:tabs>
        <w:tab w:val="clear" w:pos="4536"/>
        <w:tab w:val="clear" w:pos="9072"/>
        <w:tab w:val="center" w:pos="4535"/>
      </w:tabs>
      <w:rPr>
        <w:b/>
        <w:sz w:val="16"/>
        <w:szCs w:val="16"/>
      </w:rPr>
    </w:pPr>
  </w:p>
  <w:p w14:paraId="43C168C0" w14:textId="77777777" w:rsidR="00582D8C" w:rsidRDefault="00582D8C" w:rsidP="00582D8C">
    <w:pPr>
      <w:pStyle w:val="Koptekst"/>
      <w:tabs>
        <w:tab w:val="clear" w:pos="4536"/>
        <w:tab w:val="clear" w:pos="9072"/>
        <w:tab w:val="center" w:pos="4535"/>
      </w:tabs>
      <w:rPr>
        <w:b/>
        <w:sz w:val="16"/>
        <w:szCs w:val="16"/>
      </w:rPr>
    </w:pPr>
  </w:p>
  <w:p w14:paraId="6DDC73CD" w14:textId="77777777" w:rsidR="00582D8C" w:rsidRPr="006472D9" w:rsidRDefault="00582D8C" w:rsidP="00582D8C">
    <w:pPr>
      <w:pStyle w:val="Koptekst"/>
      <w:tabs>
        <w:tab w:val="clear" w:pos="4536"/>
        <w:tab w:val="clear" w:pos="9072"/>
        <w:tab w:val="center" w:pos="4535"/>
      </w:tabs>
      <w:rPr>
        <w:b/>
        <w:szCs w:val="22"/>
      </w:rPr>
    </w:pPr>
    <w:r>
      <w:rPr>
        <w:b/>
        <w:sz w:val="16"/>
        <w:szCs w:val="16"/>
      </w:rPr>
      <w:t>Amsterdam MB Adviesgroep</w:t>
    </w:r>
  </w:p>
  <w:p w14:paraId="655ED931" w14:textId="77777777" w:rsidR="00CF084A" w:rsidRDefault="00CF084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3B1A"/>
    <w:multiLevelType w:val="hybridMultilevel"/>
    <w:tmpl w:val="3874293C"/>
    <w:lvl w:ilvl="0" w:tplc="04130017">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2AC91A3B"/>
    <w:multiLevelType w:val="hybridMultilevel"/>
    <w:tmpl w:val="6E66DBB6"/>
    <w:lvl w:ilvl="0" w:tplc="0360C90C">
      <w:start w:val="1"/>
      <w:numFmt w:val="lowerLetter"/>
      <w:lvlText w:val="%1)"/>
      <w:lvlJc w:val="left"/>
      <w:pPr>
        <w:tabs>
          <w:tab w:val="num" w:pos="737"/>
        </w:tabs>
        <w:ind w:left="737" w:hanging="73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39A8272C"/>
    <w:multiLevelType w:val="multilevel"/>
    <w:tmpl w:val="0324DB90"/>
    <w:lvl w:ilvl="0">
      <w:start w:val="1"/>
      <w:numFmt w:val="decimal"/>
      <w:lvlText w:val="%1.0"/>
      <w:lvlJc w:val="left"/>
      <w:pPr>
        <w:ind w:left="540" w:hanging="54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 w15:restartNumberingAfterBreak="0">
    <w:nsid w:val="3E01616D"/>
    <w:multiLevelType w:val="hybridMultilevel"/>
    <w:tmpl w:val="8C762A6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42C70C90"/>
    <w:multiLevelType w:val="hybridMultilevel"/>
    <w:tmpl w:val="3408A7F8"/>
    <w:lvl w:ilvl="0" w:tplc="0413000F">
      <w:start w:val="1"/>
      <w:numFmt w:val="decimal"/>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55FC6A76"/>
    <w:multiLevelType w:val="hybridMultilevel"/>
    <w:tmpl w:val="879E5B34"/>
    <w:lvl w:ilvl="0" w:tplc="285828DA">
      <w:start w:val="9"/>
      <w:numFmt w:val="decimal"/>
      <w:lvlText w:val="%1."/>
      <w:lvlJc w:val="left"/>
      <w:pPr>
        <w:tabs>
          <w:tab w:val="num" w:pos="360"/>
        </w:tabs>
        <w:ind w:left="360" w:hanging="360"/>
      </w:pPr>
      <w:rPr>
        <w:rFonts w:hint="default"/>
      </w:rPr>
    </w:lvl>
    <w:lvl w:ilvl="1" w:tplc="04130019">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6" w15:restartNumberingAfterBreak="0">
    <w:nsid w:val="57150672"/>
    <w:multiLevelType w:val="hybridMultilevel"/>
    <w:tmpl w:val="011AB53C"/>
    <w:lvl w:ilvl="0" w:tplc="DA06C57E">
      <w:numFmt w:val="bullet"/>
      <w:lvlText w:val="-"/>
      <w:lvlJc w:val="left"/>
      <w:pPr>
        <w:ind w:left="720" w:hanging="360"/>
      </w:pPr>
      <w:rPr>
        <w:rFonts w:ascii="Tahoma" w:eastAsia="Times New Roman" w:hAnsi="Tahoma" w:cs="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A1113F6"/>
    <w:multiLevelType w:val="multilevel"/>
    <w:tmpl w:val="D5526A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135E50"/>
    <w:multiLevelType w:val="hybridMultilevel"/>
    <w:tmpl w:val="00A05E2E"/>
    <w:lvl w:ilvl="0" w:tplc="38546534">
      <w:start w:val="1"/>
      <w:numFmt w:val="bullet"/>
      <w:lvlText w:val=""/>
      <w:lvlJc w:val="left"/>
      <w:pPr>
        <w:ind w:left="360" w:hanging="360"/>
      </w:pPr>
      <w:rPr>
        <w:rFonts w:ascii="Symbol" w:hAnsi="Symbol" w:hint="default"/>
        <w:color w:val="4472C4" w:themeColor="accent1"/>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74146E44"/>
    <w:multiLevelType w:val="hybridMultilevel"/>
    <w:tmpl w:val="E764AF1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FF074CB"/>
    <w:multiLevelType w:val="multilevel"/>
    <w:tmpl w:val="D33C1B92"/>
    <w:lvl w:ilvl="0">
      <w:start w:val="2"/>
      <w:numFmt w:val="decimal"/>
      <w:lvlText w:val="%1.0"/>
      <w:lvlJc w:val="left"/>
      <w:pPr>
        <w:ind w:left="720" w:hanging="720"/>
      </w:pPr>
      <w:rPr>
        <w:rFonts w:ascii="Tahoma" w:eastAsia="Times New Roman" w:hAnsi="Tahoma" w:cs="Tahoma" w:hint="default"/>
        <w:color w:val="0563C1" w:themeColor="hyperlink"/>
        <w:u w:val="single"/>
      </w:rPr>
    </w:lvl>
    <w:lvl w:ilvl="1">
      <w:start w:val="1"/>
      <w:numFmt w:val="decimal"/>
      <w:lvlText w:val="%1.%2"/>
      <w:lvlJc w:val="left"/>
      <w:pPr>
        <w:ind w:left="1428" w:hanging="720"/>
      </w:pPr>
      <w:rPr>
        <w:rFonts w:ascii="Tahoma" w:eastAsia="Times New Roman" w:hAnsi="Tahoma" w:cs="Tahoma" w:hint="default"/>
        <w:color w:val="0563C1" w:themeColor="hyperlink"/>
        <w:u w:val="single"/>
      </w:rPr>
    </w:lvl>
    <w:lvl w:ilvl="2">
      <w:start w:val="1"/>
      <w:numFmt w:val="decimal"/>
      <w:lvlText w:val="%1.%2.%3"/>
      <w:lvlJc w:val="left"/>
      <w:pPr>
        <w:ind w:left="2496" w:hanging="1080"/>
      </w:pPr>
      <w:rPr>
        <w:rFonts w:ascii="Tahoma" w:eastAsia="Times New Roman" w:hAnsi="Tahoma" w:cs="Tahoma" w:hint="default"/>
        <w:color w:val="0563C1" w:themeColor="hyperlink"/>
        <w:u w:val="single"/>
      </w:rPr>
    </w:lvl>
    <w:lvl w:ilvl="3">
      <w:start w:val="1"/>
      <w:numFmt w:val="decimal"/>
      <w:lvlText w:val="%1.%2.%3.%4"/>
      <w:lvlJc w:val="left"/>
      <w:pPr>
        <w:ind w:left="3204" w:hanging="1080"/>
      </w:pPr>
      <w:rPr>
        <w:rFonts w:ascii="Tahoma" w:eastAsia="Times New Roman" w:hAnsi="Tahoma" w:cs="Tahoma" w:hint="default"/>
        <w:color w:val="0563C1" w:themeColor="hyperlink"/>
        <w:u w:val="single"/>
      </w:rPr>
    </w:lvl>
    <w:lvl w:ilvl="4">
      <w:start w:val="1"/>
      <w:numFmt w:val="decimal"/>
      <w:lvlText w:val="%1.%2.%3.%4.%5"/>
      <w:lvlJc w:val="left"/>
      <w:pPr>
        <w:ind w:left="4272" w:hanging="1440"/>
      </w:pPr>
      <w:rPr>
        <w:rFonts w:ascii="Tahoma" w:eastAsia="Times New Roman" w:hAnsi="Tahoma" w:cs="Tahoma" w:hint="default"/>
        <w:color w:val="0563C1" w:themeColor="hyperlink"/>
        <w:u w:val="single"/>
      </w:rPr>
    </w:lvl>
    <w:lvl w:ilvl="5">
      <w:start w:val="1"/>
      <w:numFmt w:val="decimal"/>
      <w:lvlText w:val="%1.%2.%3.%4.%5.%6"/>
      <w:lvlJc w:val="left"/>
      <w:pPr>
        <w:ind w:left="5340" w:hanging="1800"/>
      </w:pPr>
      <w:rPr>
        <w:rFonts w:ascii="Tahoma" w:eastAsia="Times New Roman" w:hAnsi="Tahoma" w:cs="Tahoma" w:hint="default"/>
        <w:color w:val="0563C1" w:themeColor="hyperlink"/>
        <w:u w:val="single"/>
      </w:rPr>
    </w:lvl>
    <w:lvl w:ilvl="6">
      <w:start w:val="1"/>
      <w:numFmt w:val="decimal"/>
      <w:lvlText w:val="%1.%2.%3.%4.%5.%6.%7"/>
      <w:lvlJc w:val="left"/>
      <w:pPr>
        <w:ind w:left="6408" w:hanging="2160"/>
      </w:pPr>
      <w:rPr>
        <w:rFonts w:ascii="Tahoma" w:eastAsia="Times New Roman" w:hAnsi="Tahoma" w:cs="Tahoma" w:hint="default"/>
        <w:color w:val="0563C1" w:themeColor="hyperlink"/>
        <w:u w:val="single"/>
      </w:rPr>
    </w:lvl>
    <w:lvl w:ilvl="7">
      <w:start w:val="1"/>
      <w:numFmt w:val="decimal"/>
      <w:lvlText w:val="%1.%2.%3.%4.%5.%6.%7.%8"/>
      <w:lvlJc w:val="left"/>
      <w:pPr>
        <w:ind w:left="7476" w:hanging="2520"/>
      </w:pPr>
      <w:rPr>
        <w:rFonts w:ascii="Tahoma" w:eastAsia="Times New Roman" w:hAnsi="Tahoma" w:cs="Tahoma" w:hint="default"/>
        <w:color w:val="0563C1" w:themeColor="hyperlink"/>
        <w:u w:val="single"/>
      </w:rPr>
    </w:lvl>
    <w:lvl w:ilvl="8">
      <w:start w:val="1"/>
      <w:numFmt w:val="decimal"/>
      <w:lvlText w:val="%1.%2.%3.%4.%5.%6.%7.%8.%9"/>
      <w:lvlJc w:val="left"/>
      <w:pPr>
        <w:ind w:left="8184" w:hanging="2520"/>
      </w:pPr>
      <w:rPr>
        <w:rFonts w:ascii="Tahoma" w:eastAsia="Times New Roman" w:hAnsi="Tahoma" w:cs="Tahoma" w:hint="default"/>
        <w:color w:val="0563C1" w:themeColor="hyperlink"/>
        <w:u w:val="single"/>
      </w:rPr>
    </w:lvl>
  </w:abstractNum>
  <w:num w:numId="1" w16cid:durableId="1763069159">
    <w:abstractNumId w:val="1"/>
  </w:num>
  <w:num w:numId="2" w16cid:durableId="768934360">
    <w:abstractNumId w:val="4"/>
  </w:num>
  <w:num w:numId="3" w16cid:durableId="1627469847">
    <w:abstractNumId w:val="5"/>
  </w:num>
  <w:num w:numId="4" w16cid:durableId="158817831">
    <w:abstractNumId w:val="0"/>
  </w:num>
  <w:num w:numId="5" w16cid:durableId="1963222702">
    <w:abstractNumId w:val="3"/>
  </w:num>
  <w:num w:numId="6" w16cid:durableId="1515612601">
    <w:abstractNumId w:val="8"/>
  </w:num>
  <w:num w:numId="7" w16cid:durableId="2013411723">
    <w:abstractNumId w:val="6"/>
  </w:num>
  <w:num w:numId="8" w16cid:durableId="490028266">
    <w:abstractNumId w:val="9"/>
  </w:num>
  <w:num w:numId="9" w16cid:durableId="597522471">
    <w:abstractNumId w:val="7"/>
  </w:num>
  <w:num w:numId="10" w16cid:durableId="1582644856">
    <w:abstractNumId w:val="2"/>
  </w:num>
  <w:num w:numId="11" w16cid:durableId="19241411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A60"/>
    <w:rsid w:val="000212D1"/>
    <w:rsid w:val="00021301"/>
    <w:rsid w:val="00023423"/>
    <w:rsid w:val="00053B0F"/>
    <w:rsid w:val="00061A60"/>
    <w:rsid w:val="00071090"/>
    <w:rsid w:val="000B1223"/>
    <w:rsid w:val="000F0211"/>
    <w:rsid w:val="00116EC8"/>
    <w:rsid w:val="001210ED"/>
    <w:rsid w:val="00121F04"/>
    <w:rsid w:val="00172C6B"/>
    <w:rsid w:val="00190977"/>
    <w:rsid w:val="0019136F"/>
    <w:rsid w:val="001B0FB4"/>
    <w:rsid w:val="001F7F1B"/>
    <w:rsid w:val="002011E5"/>
    <w:rsid w:val="00211C14"/>
    <w:rsid w:val="00237873"/>
    <w:rsid w:val="00237905"/>
    <w:rsid w:val="002412F9"/>
    <w:rsid w:val="002438CD"/>
    <w:rsid w:val="002564CA"/>
    <w:rsid w:val="0029184E"/>
    <w:rsid w:val="002971B9"/>
    <w:rsid w:val="002B3726"/>
    <w:rsid w:val="002B3DC6"/>
    <w:rsid w:val="002B7461"/>
    <w:rsid w:val="002C53C6"/>
    <w:rsid w:val="002D080F"/>
    <w:rsid w:val="002F2BFB"/>
    <w:rsid w:val="00346116"/>
    <w:rsid w:val="003510E6"/>
    <w:rsid w:val="00353BD3"/>
    <w:rsid w:val="00363D05"/>
    <w:rsid w:val="00371B9E"/>
    <w:rsid w:val="00376BE3"/>
    <w:rsid w:val="003823BE"/>
    <w:rsid w:val="00391327"/>
    <w:rsid w:val="003A2BDA"/>
    <w:rsid w:val="003C0884"/>
    <w:rsid w:val="0040054E"/>
    <w:rsid w:val="00401BE1"/>
    <w:rsid w:val="00423B96"/>
    <w:rsid w:val="004311C2"/>
    <w:rsid w:val="004501F1"/>
    <w:rsid w:val="004C618F"/>
    <w:rsid w:val="004E2CDC"/>
    <w:rsid w:val="005154C0"/>
    <w:rsid w:val="00555EE2"/>
    <w:rsid w:val="00573261"/>
    <w:rsid w:val="00582D8C"/>
    <w:rsid w:val="005B38CE"/>
    <w:rsid w:val="005B6606"/>
    <w:rsid w:val="005B6E51"/>
    <w:rsid w:val="005D5463"/>
    <w:rsid w:val="005E11B1"/>
    <w:rsid w:val="005F2757"/>
    <w:rsid w:val="005F48B0"/>
    <w:rsid w:val="006035EB"/>
    <w:rsid w:val="00614007"/>
    <w:rsid w:val="006308A3"/>
    <w:rsid w:val="00636C99"/>
    <w:rsid w:val="006461BE"/>
    <w:rsid w:val="00654C99"/>
    <w:rsid w:val="006D244A"/>
    <w:rsid w:val="006D7A8F"/>
    <w:rsid w:val="006E273A"/>
    <w:rsid w:val="006E3BF7"/>
    <w:rsid w:val="006F258F"/>
    <w:rsid w:val="006F3B24"/>
    <w:rsid w:val="00714AAA"/>
    <w:rsid w:val="00715F23"/>
    <w:rsid w:val="00717645"/>
    <w:rsid w:val="00732E37"/>
    <w:rsid w:val="00782D0B"/>
    <w:rsid w:val="007C2075"/>
    <w:rsid w:val="007D00BB"/>
    <w:rsid w:val="007E72B7"/>
    <w:rsid w:val="007F5220"/>
    <w:rsid w:val="00807995"/>
    <w:rsid w:val="008105A4"/>
    <w:rsid w:val="008174D2"/>
    <w:rsid w:val="00834B55"/>
    <w:rsid w:val="00836576"/>
    <w:rsid w:val="00875706"/>
    <w:rsid w:val="00886963"/>
    <w:rsid w:val="00891C01"/>
    <w:rsid w:val="008C3DC2"/>
    <w:rsid w:val="008D4C38"/>
    <w:rsid w:val="008F5DB1"/>
    <w:rsid w:val="00901AE8"/>
    <w:rsid w:val="0091394E"/>
    <w:rsid w:val="009157EB"/>
    <w:rsid w:val="009260CF"/>
    <w:rsid w:val="00930F80"/>
    <w:rsid w:val="0093659F"/>
    <w:rsid w:val="00940441"/>
    <w:rsid w:val="00946F62"/>
    <w:rsid w:val="00963F40"/>
    <w:rsid w:val="00997BAC"/>
    <w:rsid w:val="009A2B06"/>
    <w:rsid w:val="009C4BD8"/>
    <w:rsid w:val="009D4683"/>
    <w:rsid w:val="009E15F2"/>
    <w:rsid w:val="00A313E8"/>
    <w:rsid w:val="00A360AE"/>
    <w:rsid w:val="00A53B2F"/>
    <w:rsid w:val="00A65543"/>
    <w:rsid w:val="00A83C3A"/>
    <w:rsid w:val="00A85889"/>
    <w:rsid w:val="00AA2B0D"/>
    <w:rsid w:val="00AB0827"/>
    <w:rsid w:val="00B05E4C"/>
    <w:rsid w:val="00B330FF"/>
    <w:rsid w:val="00B424AB"/>
    <w:rsid w:val="00B518F3"/>
    <w:rsid w:val="00B520F9"/>
    <w:rsid w:val="00B55E85"/>
    <w:rsid w:val="00B61DC8"/>
    <w:rsid w:val="00B65042"/>
    <w:rsid w:val="00B72AB3"/>
    <w:rsid w:val="00BC6659"/>
    <w:rsid w:val="00BF3A8D"/>
    <w:rsid w:val="00C24508"/>
    <w:rsid w:val="00C34056"/>
    <w:rsid w:val="00C41EB3"/>
    <w:rsid w:val="00C4484C"/>
    <w:rsid w:val="00C83807"/>
    <w:rsid w:val="00CF084A"/>
    <w:rsid w:val="00D00B81"/>
    <w:rsid w:val="00D103A3"/>
    <w:rsid w:val="00D42A9E"/>
    <w:rsid w:val="00D8562B"/>
    <w:rsid w:val="00DA3E8A"/>
    <w:rsid w:val="00DC4561"/>
    <w:rsid w:val="00DF29D1"/>
    <w:rsid w:val="00E23D2C"/>
    <w:rsid w:val="00E3110A"/>
    <w:rsid w:val="00E525BD"/>
    <w:rsid w:val="00E718C2"/>
    <w:rsid w:val="00E83D25"/>
    <w:rsid w:val="00E922A1"/>
    <w:rsid w:val="00EA0BDA"/>
    <w:rsid w:val="00EB5D0A"/>
    <w:rsid w:val="00ED4EAD"/>
    <w:rsid w:val="00EE0729"/>
    <w:rsid w:val="00F050CE"/>
    <w:rsid w:val="00F26908"/>
    <w:rsid w:val="00F33154"/>
    <w:rsid w:val="00F3635A"/>
    <w:rsid w:val="00F62515"/>
    <w:rsid w:val="00FC7878"/>
    <w:rsid w:val="00FF54DF"/>
    <w:rsid w:val="02640EF2"/>
    <w:rsid w:val="3472BC1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0B5CD"/>
  <w15:chartTrackingRefBased/>
  <w15:docId w15:val="{7E944CDA-B4B4-4BC3-BEB0-5E8D34C36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5F2757"/>
    <w:pPr>
      <w:spacing w:after="0" w:line="240" w:lineRule="auto"/>
    </w:pPr>
    <w:rPr>
      <w:rFonts w:ascii="Tahoma" w:eastAsia="Times New Roman" w:hAnsi="Tahoma" w:cs="Times New Roman"/>
      <w:szCs w:val="24"/>
      <w:lang w:eastAsia="nl-NL"/>
    </w:rPr>
  </w:style>
  <w:style w:type="paragraph" w:styleId="Kop1">
    <w:name w:val="heading 1"/>
    <w:basedOn w:val="Standaard"/>
    <w:next w:val="Standaard"/>
    <w:link w:val="Kop1Char"/>
    <w:qFormat/>
    <w:rsid w:val="00875706"/>
    <w:pPr>
      <w:keepNext/>
      <w:spacing w:line="360" w:lineRule="auto"/>
      <w:jc w:val="center"/>
      <w:outlineLvl w:val="0"/>
    </w:pPr>
    <w:rPr>
      <w:i/>
      <w:u w:val="single"/>
    </w:rPr>
  </w:style>
  <w:style w:type="paragraph" w:styleId="Kop2">
    <w:name w:val="heading 2"/>
    <w:basedOn w:val="Standaard"/>
    <w:next w:val="Standaard"/>
    <w:link w:val="Kop2Char"/>
    <w:uiPriority w:val="9"/>
    <w:unhideWhenUsed/>
    <w:qFormat/>
    <w:rsid w:val="000212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5">
    <w:name w:val="heading 5"/>
    <w:basedOn w:val="Standaard"/>
    <w:next w:val="Standaard"/>
    <w:link w:val="Kop5Char"/>
    <w:uiPriority w:val="9"/>
    <w:qFormat/>
    <w:rsid w:val="00875706"/>
    <w:pPr>
      <w:keepNext/>
      <w:jc w:val="both"/>
      <w:outlineLvl w:val="4"/>
    </w:pPr>
    <w:rPr>
      <w:b/>
      <w:bCs/>
      <w:i/>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807995"/>
    <w:pPr>
      <w:tabs>
        <w:tab w:val="center" w:pos="4536"/>
        <w:tab w:val="right" w:pos="9072"/>
      </w:tabs>
    </w:pPr>
  </w:style>
  <w:style w:type="character" w:customStyle="1" w:styleId="KoptekstChar">
    <w:name w:val="Koptekst Char"/>
    <w:basedOn w:val="Standaardalinea-lettertype"/>
    <w:link w:val="Koptekst"/>
    <w:uiPriority w:val="99"/>
    <w:rsid w:val="00807995"/>
  </w:style>
  <w:style w:type="paragraph" w:styleId="Voettekst">
    <w:name w:val="footer"/>
    <w:basedOn w:val="Standaard"/>
    <w:link w:val="VoettekstChar"/>
    <w:uiPriority w:val="99"/>
    <w:unhideWhenUsed/>
    <w:rsid w:val="00807995"/>
    <w:pPr>
      <w:tabs>
        <w:tab w:val="center" w:pos="4536"/>
        <w:tab w:val="right" w:pos="9072"/>
      </w:tabs>
    </w:pPr>
  </w:style>
  <w:style w:type="character" w:customStyle="1" w:styleId="VoettekstChar">
    <w:name w:val="Voettekst Char"/>
    <w:basedOn w:val="Standaardalinea-lettertype"/>
    <w:link w:val="Voettekst"/>
    <w:uiPriority w:val="99"/>
    <w:rsid w:val="00807995"/>
  </w:style>
  <w:style w:type="table" w:styleId="Tabelraster">
    <w:name w:val="Table Grid"/>
    <w:basedOn w:val="Standaardtabel"/>
    <w:uiPriority w:val="39"/>
    <w:rsid w:val="0080799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3823BE"/>
    <w:pPr>
      <w:spacing w:after="0" w:line="240" w:lineRule="auto"/>
    </w:pPr>
  </w:style>
  <w:style w:type="character" w:styleId="Paginanummer">
    <w:name w:val="page number"/>
    <w:basedOn w:val="Standaardalinea-lettertype"/>
    <w:uiPriority w:val="99"/>
    <w:semiHidden/>
    <w:unhideWhenUsed/>
    <w:rsid w:val="00EE0729"/>
  </w:style>
  <w:style w:type="character" w:customStyle="1" w:styleId="Kop1Char">
    <w:name w:val="Kop 1 Char"/>
    <w:basedOn w:val="Standaardalinea-lettertype"/>
    <w:link w:val="Kop1"/>
    <w:rsid w:val="00875706"/>
    <w:rPr>
      <w:rFonts w:ascii="Times New Roman" w:eastAsia="Times New Roman" w:hAnsi="Times New Roman" w:cs="Times New Roman"/>
      <w:i/>
      <w:sz w:val="24"/>
      <w:szCs w:val="24"/>
      <w:u w:val="single"/>
      <w:lang w:eastAsia="nl-NL"/>
    </w:rPr>
  </w:style>
  <w:style w:type="character" w:customStyle="1" w:styleId="Kop5Char">
    <w:name w:val="Kop 5 Char"/>
    <w:basedOn w:val="Standaardalinea-lettertype"/>
    <w:link w:val="Kop5"/>
    <w:uiPriority w:val="9"/>
    <w:rsid w:val="00875706"/>
    <w:rPr>
      <w:rFonts w:ascii="Times New Roman" w:eastAsia="Times New Roman" w:hAnsi="Times New Roman" w:cs="Times New Roman"/>
      <w:b/>
      <w:bCs/>
      <w:i/>
      <w:iCs/>
      <w:sz w:val="24"/>
      <w:szCs w:val="24"/>
      <w:lang w:eastAsia="nl-NL"/>
    </w:rPr>
  </w:style>
  <w:style w:type="paragraph" w:styleId="Plattetekst2">
    <w:name w:val="Body Text 2"/>
    <w:basedOn w:val="Standaard"/>
    <w:link w:val="Plattetekst2Char"/>
    <w:rsid w:val="00875706"/>
    <w:pPr>
      <w:spacing w:line="360" w:lineRule="auto"/>
      <w:jc w:val="both"/>
    </w:pPr>
  </w:style>
  <w:style w:type="character" w:customStyle="1" w:styleId="Plattetekst2Char">
    <w:name w:val="Platte tekst 2 Char"/>
    <w:basedOn w:val="Standaardalinea-lettertype"/>
    <w:link w:val="Plattetekst2"/>
    <w:rsid w:val="00875706"/>
    <w:rPr>
      <w:rFonts w:ascii="Times New Roman" w:eastAsia="Times New Roman" w:hAnsi="Times New Roman" w:cs="Times New Roman"/>
      <w:sz w:val="24"/>
      <w:szCs w:val="24"/>
      <w:lang w:eastAsia="nl-NL"/>
    </w:rPr>
  </w:style>
  <w:style w:type="paragraph" w:styleId="Lijstalinea">
    <w:name w:val="List Paragraph"/>
    <w:basedOn w:val="Standaard"/>
    <w:uiPriority w:val="34"/>
    <w:qFormat/>
    <w:rsid w:val="005B6606"/>
    <w:pPr>
      <w:ind w:left="720"/>
      <w:contextualSpacing/>
    </w:pPr>
  </w:style>
  <w:style w:type="character" w:customStyle="1" w:styleId="Kop2Char">
    <w:name w:val="Kop 2 Char"/>
    <w:basedOn w:val="Standaardalinea-lettertype"/>
    <w:link w:val="Kop2"/>
    <w:uiPriority w:val="9"/>
    <w:rsid w:val="000212D1"/>
    <w:rPr>
      <w:rFonts w:asciiTheme="majorHAnsi" w:eastAsiaTheme="majorEastAsia" w:hAnsiTheme="majorHAnsi" w:cstheme="majorBidi"/>
      <w:color w:val="2F5496" w:themeColor="accent1" w:themeShade="BF"/>
      <w:sz w:val="26"/>
      <w:szCs w:val="26"/>
      <w:lang w:eastAsia="nl-NL"/>
    </w:rPr>
  </w:style>
  <w:style w:type="paragraph" w:styleId="Kopvaninhoudsopgave">
    <w:name w:val="TOC Heading"/>
    <w:basedOn w:val="Kop1"/>
    <w:next w:val="Standaard"/>
    <w:uiPriority w:val="39"/>
    <w:unhideWhenUsed/>
    <w:qFormat/>
    <w:rsid w:val="004501F1"/>
    <w:pPr>
      <w:keepLines/>
      <w:spacing w:before="240" w:line="259" w:lineRule="auto"/>
      <w:jc w:val="left"/>
      <w:outlineLvl w:val="9"/>
    </w:pPr>
    <w:rPr>
      <w:rFonts w:asciiTheme="majorHAnsi" w:eastAsiaTheme="majorEastAsia" w:hAnsiTheme="majorHAnsi" w:cstheme="majorBidi"/>
      <w:i w:val="0"/>
      <w:color w:val="2F5496" w:themeColor="accent1" w:themeShade="BF"/>
      <w:sz w:val="32"/>
      <w:szCs w:val="32"/>
      <w:u w:val="none"/>
    </w:rPr>
  </w:style>
  <w:style w:type="paragraph" w:styleId="Inhopg1">
    <w:name w:val="toc 1"/>
    <w:basedOn w:val="Standaard"/>
    <w:next w:val="Standaard"/>
    <w:autoRedefine/>
    <w:uiPriority w:val="39"/>
    <w:unhideWhenUsed/>
    <w:rsid w:val="004501F1"/>
    <w:pPr>
      <w:spacing w:after="100"/>
    </w:pPr>
  </w:style>
  <w:style w:type="character" w:styleId="Hyperlink">
    <w:name w:val="Hyperlink"/>
    <w:basedOn w:val="Standaardalinea-lettertype"/>
    <w:uiPriority w:val="99"/>
    <w:unhideWhenUsed/>
    <w:rsid w:val="004501F1"/>
    <w:rPr>
      <w:color w:val="0563C1" w:themeColor="hyperlink"/>
      <w:u w:val="single"/>
    </w:rPr>
  </w:style>
  <w:style w:type="paragraph" w:customStyle="1" w:styleId="paragraph">
    <w:name w:val="paragraph"/>
    <w:basedOn w:val="Standaard"/>
    <w:rsid w:val="00A360AE"/>
    <w:pPr>
      <w:spacing w:before="100" w:beforeAutospacing="1" w:after="100" w:afterAutospacing="1"/>
    </w:pPr>
    <w:rPr>
      <w:rFonts w:ascii="Times New Roman" w:hAnsi="Times New Roman"/>
      <w:sz w:val="24"/>
    </w:rPr>
  </w:style>
  <w:style w:type="character" w:customStyle="1" w:styleId="normaltextrun">
    <w:name w:val="normaltextrun"/>
    <w:basedOn w:val="Standaardalinea-lettertype"/>
    <w:rsid w:val="00A360AE"/>
  </w:style>
  <w:style w:type="character" w:customStyle="1" w:styleId="spellingerror">
    <w:name w:val="spellingerror"/>
    <w:basedOn w:val="Standaardalinea-lettertype"/>
    <w:rsid w:val="00A360AE"/>
  </w:style>
  <w:style w:type="character" w:customStyle="1" w:styleId="eop">
    <w:name w:val="eop"/>
    <w:basedOn w:val="Standaardalinea-lettertype"/>
    <w:rsid w:val="00A36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65942">
      <w:bodyDiv w:val="1"/>
      <w:marLeft w:val="0"/>
      <w:marRight w:val="0"/>
      <w:marTop w:val="0"/>
      <w:marBottom w:val="0"/>
      <w:divBdr>
        <w:top w:val="none" w:sz="0" w:space="0" w:color="auto"/>
        <w:left w:val="none" w:sz="0" w:space="0" w:color="auto"/>
        <w:bottom w:val="none" w:sz="0" w:space="0" w:color="auto"/>
        <w:right w:val="none" w:sz="0" w:space="0" w:color="auto"/>
      </w:divBdr>
    </w:div>
    <w:div w:id="379137498">
      <w:bodyDiv w:val="1"/>
      <w:marLeft w:val="0"/>
      <w:marRight w:val="0"/>
      <w:marTop w:val="0"/>
      <w:marBottom w:val="0"/>
      <w:divBdr>
        <w:top w:val="none" w:sz="0" w:space="0" w:color="auto"/>
        <w:left w:val="none" w:sz="0" w:space="0" w:color="auto"/>
        <w:bottom w:val="none" w:sz="0" w:space="0" w:color="auto"/>
        <w:right w:val="none" w:sz="0" w:space="0" w:color="auto"/>
      </w:divBdr>
    </w:div>
    <w:div w:id="418913172">
      <w:bodyDiv w:val="1"/>
      <w:marLeft w:val="0"/>
      <w:marRight w:val="0"/>
      <w:marTop w:val="0"/>
      <w:marBottom w:val="0"/>
      <w:divBdr>
        <w:top w:val="none" w:sz="0" w:space="0" w:color="auto"/>
        <w:left w:val="none" w:sz="0" w:space="0" w:color="auto"/>
        <w:bottom w:val="none" w:sz="0" w:space="0" w:color="auto"/>
        <w:right w:val="none" w:sz="0" w:space="0" w:color="auto"/>
      </w:divBdr>
    </w:div>
    <w:div w:id="428820927">
      <w:bodyDiv w:val="1"/>
      <w:marLeft w:val="0"/>
      <w:marRight w:val="0"/>
      <w:marTop w:val="0"/>
      <w:marBottom w:val="0"/>
      <w:divBdr>
        <w:top w:val="none" w:sz="0" w:space="0" w:color="auto"/>
        <w:left w:val="none" w:sz="0" w:space="0" w:color="auto"/>
        <w:bottom w:val="none" w:sz="0" w:space="0" w:color="auto"/>
        <w:right w:val="none" w:sz="0" w:space="0" w:color="auto"/>
      </w:divBdr>
    </w:div>
    <w:div w:id="474227992">
      <w:bodyDiv w:val="1"/>
      <w:marLeft w:val="0"/>
      <w:marRight w:val="0"/>
      <w:marTop w:val="0"/>
      <w:marBottom w:val="0"/>
      <w:divBdr>
        <w:top w:val="none" w:sz="0" w:space="0" w:color="auto"/>
        <w:left w:val="none" w:sz="0" w:space="0" w:color="auto"/>
        <w:bottom w:val="none" w:sz="0" w:space="0" w:color="auto"/>
        <w:right w:val="none" w:sz="0" w:space="0" w:color="auto"/>
      </w:divBdr>
    </w:div>
    <w:div w:id="736053724">
      <w:bodyDiv w:val="1"/>
      <w:marLeft w:val="0"/>
      <w:marRight w:val="0"/>
      <w:marTop w:val="0"/>
      <w:marBottom w:val="0"/>
      <w:divBdr>
        <w:top w:val="none" w:sz="0" w:space="0" w:color="auto"/>
        <w:left w:val="none" w:sz="0" w:space="0" w:color="auto"/>
        <w:bottom w:val="none" w:sz="0" w:space="0" w:color="auto"/>
        <w:right w:val="none" w:sz="0" w:space="0" w:color="auto"/>
      </w:divBdr>
    </w:div>
    <w:div w:id="885916829">
      <w:bodyDiv w:val="1"/>
      <w:marLeft w:val="0"/>
      <w:marRight w:val="0"/>
      <w:marTop w:val="0"/>
      <w:marBottom w:val="0"/>
      <w:divBdr>
        <w:top w:val="none" w:sz="0" w:space="0" w:color="auto"/>
        <w:left w:val="none" w:sz="0" w:space="0" w:color="auto"/>
        <w:bottom w:val="none" w:sz="0" w:space="0" w:color="auto"/>
        <w:right w:val="none" w:sz="0" w:space="0" w:color="auto"/>
      </w:divBdr>
    </w:div>
    <w:div w:id="1484391626">
      <w:bodyDiv w:val="1"/>
      <w:marLeft w:val="0"/>
      <w:marRight w:val="0"/>
      <w:marTop w:val="0"/>
      <w:marBottom w:val="0"/>
      <w:divBdr>
        <w:top w:val="none" w:sz="0" w:space="0" w:color="auto"/>
        <w:left w:val="none" w:sz="0" w:space="0" w:color="auto"/>
        <w:bottom w:val="none" w:sz="0" w:space="0" w:color="auto"/>
        <w:right w:val="none" w:sz="0" w:space="0" w:color="auto"/>
      </w:divBdr>
    </w:div>
    <w:div w:id="1550411380">
      <w:bodyDiv w:val="1"/>
      <w:marLeft w:val="0"/>
      <w:marRight w:val="0"/>
      <w:marTop w:val="0"/>
      <w:marBottom w:val="0"/>
      <w:divBdr>
        <w:top w:val="none" w:sz="0" w:space="0" w:color="auto"/>
        <w:left w:val="none" w:sz="0" w:space="0" w:color="auto"/>
        <w:bottom w:val="none" w:sz="0" w:space="0" w:color="auto"/>
        <w:right w:val="none" w:sz="0" w:space="0" w:color="auto"/>
      </w:divBdr>
    </w:div>
    <w:div w:id="1618220916">
      <w:bodyDiv w:val="1"/>
      <w:marLeft w:val="0"/>
      <w:marRight w:val="0"/>
      <w:marTop w:val="0"/>
      <w:marBottom w:val="0"/>
      <w:divBdr>
        <w:top w:val="none" w:sz="0" w:space="0" w:color="auto"/>
        <w:left w:val="none" w:sz="0" w:space="0" w:color="auto"/>
        <w:bottom w:val="none" w:sz="0" w:space="0" w:color="auto"/>
        <w:right w:val="none" w:sz="0" w:space="0" w:color="auto"/>
      </w:divBdr>
    </w:div>
    <w:div w:id="1639845232">
      <w:bodyDiv w:val="1"/>
      <w:marLeft w:val="0"/>
      <w:marRight w:val="0"/>
      <w:marTop w:val="0"/>
      <w:marBottom w:val="0"/>
      <w:divBdr>
        <w:top w:val="none" w:sz="0" w:space="0" w:color="auto"/>
        <w:left w:val="none" w:sz="0" w:space="0" w:color="auto"/>
        <w:bottom w:val="none" w:sz="0" w:space="0" w:color="auto"/>
        <w:right w:val="none" w:sz="0" w:space="0" w:color="auto"/>
      </w:divBdr>
    </w:div>
    <w:div w:id="20417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xel24\Downloads\Opdrachtbevestiging%20FINANCIERINGSCHECK.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fc44b0-7462-4d62-a59b-5e5b0ec8daef">
      <Terms xmlns="http://schemas.microsoft.com/office/infopath/2007/PartnerControls"/>
    </lcf76f155ced4ddcb4097134ff3c332f>
    <TaxCatchAll xmlns="c54558ea-c1d7-4642-b374-abd001de0f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DC34DB7DDBDEA41B6ED9C740A7E500A" ma:contentTypeVersion="19" ma:contentTypeDescription="Een nieuw document maken." ma:contentTypeScope="" ma:versionID="45eaed778ac425514dd4bc11151fdf2a">
  <xsd:schema xmlns:xsd="http://www.w3.org/2001/XMLSchema" xmlns:xs="http://www.w3.org/2001/XMLSchema" xmlns:p="http://schemas.microsoft.com/office/2006/metadata/properties" xmlns:ns2="c54558ea-c1d7-4642-b374-abd001de0f36" xmlns:ns3="66fc44b0-7462-4d62-a59b-5e5b0ec8daef" targetNamespace="http://schemas.microsoft.com/office/2006/metadata/properties" ma:root="true" ma:fieldsID="1d9658fc1ac19c25dfa069f8ba607150" ns2:_="" ns3:_="">
    <xsd:import namespace="c54558ea-c1d7-4642-b374-abd001de0f36"/>
    <xsd:import namespace="66fc44b0-7462-4d62-a59b-5e5b0ec8dae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4558ea-c1d7-4642-b374-abd001de0f36"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0720a5b5-acb5-4226-bb70-8296c7ba598d}" ma:internalName="TaxCatchAll" ma:showField="CatchAllData" ma:web="c54558ea-c1d7-4642-b374-abd001de0f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6fc44b0-7462-4d62-a59b-5e5b0ec8dae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47eff613-f21e-4595-a2b2-759ac53210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8E66C-0624-4F10-B8F5-1C8CA1378DB9}">
  <ds:schemaRefs>
    <ds:schemaRef ds:uri="http://schemas.microsoft.com/office/2006/metadata/properties"/>
    <ds:schemaRef ds:uri="http://schemas.microsoft.com/office/infopath/2007/PartnerControls"/>
    <ds:schemaRef ds:uri="66fc44b0-7462-4d62-a59b-5e5b0ec8daef"/>
    <ds:schemaRef ds:uri="c54558ea-c1d7-4642-b374-abd001de0f36"/>
  </ds:schemaRefs>
</ds:datastoreItem>
</file>

<file path=customXml/itemProps2.xml><?xml version="1.0" encoding="utf-8"?>
<ds:datastoreItem xmlns:ds="http://schemas.openxmlformats.org/officeDocument/2006/customXml" ds:itemID="{BB2A4EBD-DF2F-4521-AB6E-25582CA5EF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4558ea-c1d7-4642-b374-abd001de0f36"/>
    <ds:schemaRef ds:uri="66fc44b0-7462-4d62-a59b-5e5b0ec8d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1EA878-7BB1-447F-BB53-AE2F48BEC497}">
  <ds:schemaRefs>
    <ds:schemaRef ds:uri="http://schemas.microsoft.com/sharepoint/v3/contenttype/forms"/>
  </ds:schemaRefs>
</ds:datastoreItem>
</file>

<file path=customXml/itemProps4.xml><?xml version="1.0" encoding="utf-8"?>
<ds:datastoreItem xmlns:ds="http://schemas.openxmlformats.org/officeDocument/2006/customXml" ds:itemID="{63B2F026-53CA-4467-B0F6-1EE6C8B20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Opdrachtbevestiging FINANCIERINGSCHECK</Template>
  <TotalTime>2</TotalTime>
  <Pages>8</Pages>
  <Words>2389</Words>
  <Characters>13141</Characters>
  <Application>Microsoft Office Word</Application>
  <DocSecurity>0</DocSecurity>
  <Lines>109</Lines>
  <Paragraphs>30</Paragraphs>
  <ScaleCrop>false</ScaleCrop>
  <Company/>
  <LinksUpToDate>false</LinksUpToDate>
  <CharactersWithSpaces>15500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Texel24</dc:creator>
  <cp:keywords/>
  <dc:description/>
  <cp:lastModifiedBy>Nick Veldhuizen</cp:lastModifiedBy>
  <cp:revision>3</cp:revision>
  <cp:lastPrinted>2018-02-20T13:00:00Z</cp:lastPrinted>
  <dcterms:created xsi:type="dcterms:W3CDTF">2026-06-16T14:59:00Z</dcterms:created>
  <dcterms:modified xsi:type="dcterms:W3CDTF">2026-06-16T15:00:00Z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0x0101005DC34DB7DDBDEA41B6ED9C740A7E500A</vt:lpwstr>
  </property>
  <property fmtid="{D5CDD505-2E9C-101B-9397-08002B2CF9AE}" pid="3" name="MediaServiceImageTags">
    <vt:lpwstr/>
  </property>
</Properties>
</file>