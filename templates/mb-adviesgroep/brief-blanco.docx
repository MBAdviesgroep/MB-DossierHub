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262CF12" w:rsidP="0262CF12" w:rsidRDefault="0262CF12" w14:paraId="4A20FF68" w14:textId="14168BA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{handelsnaam}</w:t>
      </w:r>
    </w:p>
    <w:p w:rsidR="69E08BAC" w:rsidP="69E08BAC" w:rsidRDefault="69E08BAC" w14:paraId="672D6579" w14:textId="499F028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t.a.v. {contactpersoon}</w:t>
      </w:r>
    </w:p>
    <w:p w:rsidR="69E08BAC" w:rsidP="69E08BAC" w:rsidRDefault="69E08BAC" w14:paraId="53ECAB35" w14:textId="5166735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{adres}</w:t>
      </w:r>
    </w:p>
    <w:p w:rsidR="69E08BAC" w:rsidP="69E08BAC" w:rsidRDefault="69E08BAC" w14:paraId="552272C9" w14:textId="58B84F1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{postcode_plaats}</w:t>
      </w:r>
    </w:p>
    <w:p w:rsidR="69E08BAC" w:rsidP="69E08BAC" w:rsidRDefault="69E08BAC" w14:paraId="728A1C22" w14:textId="48995F3B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2AFA78DF" w14:textId="604EE250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096ECF19" w14:textId="0B0A3299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Datum: {datum_vandaag}</w:t>
      </w:r>
    </w:p>
    <w:p w:rsidR="69E08BAC" w:rsidP="69E08BAC" w:rsidRDefault="69E08BAC" w14:paraId="4BAACDC4" w14:textId="1DFA8939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Betreft: {betreft}</w:t>
      </w:r>
    </w:p>
    <w:p w:rsidR="69E08BAC" w:rsidP="69E08BAC" w:rsidRDefault="69E08BAC" w14:paraId="48B980FC" w14:textId="7F68FE12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3BE3F672" w14:textId="0464D683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345C5ED5" w14:textId="2BA84FE3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Geachte {aanhef},</w:t>
      </w:r>
    </w:p>
    <w:p w:rsidR="69E08BAC" w:rsidP="69E08BAC" w:rsidRDefault="69E08BAC" w14:paraId="0E880656" w14:textId="6B0AE157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32CA3E6D" w14:textId="50BAE6D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{inhoud}</w:t>
      </w:r>
    </w:p>
    <w:p w:rsidR="69E08BAC" w:rsidP="69E08BAC" w:rsidRDefault="69E08BAC" w14:paraId="667B03CD" w14:textId="2346E3B3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7270222D" w14:textId="7B40892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Met vriendelijke groet,</w:t>
      </w:r>
    </w:p>
    <w:p w:rsidR="69E08BAC" w:rsidP="69E08BAC" w:rsidRDefault="69E08BAC" w14:paraId="59ED0FA1" w14:textId="1AD40EBE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MB Adviesgroep</w:t>
      </w:r>
    </w:p>
    <w:p w:rsidR="69E08BAC" w:rsidP="69E08BAC" w:rsidRDefault="69E08BAC" w14:paraId="745639F9" w14:textId="0A14BA36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38245608" w14:textId="5953273D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5CE07C0F" w14:textId="32D52AA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{behandelaar}</w:t>
      </w:r>
    </w:p>
    <w:p w:rsidR="69E08BAC" w:rsidP="69E08BAC" w:rsidRDefault="69E08BAC" w14:paraId="56046E97" w14:textId="089F0964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31698ABC" w14:textId="0961AAA8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691FE804" w14:textId="1B4E9ACB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283CC404" w14:textId="75FEECDD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29BB8AEC" w14:textId="2FCB30B2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4A765B26" w14:textId="72E778BD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504C8635" w14:textId="2E3748E5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511101FA" w14:textId="44A456E6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6C34E984" w14:textId="30B01739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210ED0E4" w14:textId="0F5714C3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6CB98902" w14:textId="4E69D750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01935660" w14:textId="728E2336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4481A281" w14:textId="284874BC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431A9017" w14:textId="0E69523B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5888076A" w14:textId="18C46ED1">
      <w:pPr>
        <w:jc w:val="both"/>
        <w:rPr>
          <w:rFonts w:ascii="Calibri" w:hAnsi="Calibri" w:cs="Calibri"/>
          <w:sz w:val="24"/>
          <w:szCs w:val="24"/>
        </w:rPr>
      </w:pPr>
    </w:p>
    <w:p w:rsidR="69E08BAC" w:rsidP="69E08BAC" w:rsidRDefault="69E08BAC" w14:paraId="0A517106" w14:textId="52A6F7A5">
      <w:pPr>
        <w:pStyle w:val="Standaard"/>
        <w:jc w:val="both"/>
        <w:rPr>
          <w:rFonts w:ascii="Calibri" w:hAnsi="Calibri" w:cs="Calibri"/>
          <w:sz w:val="24"/>
          <w:szCs w:val="24"/>
        </w:rPr>
      </w:pPr>
    </w:p>
    <w:sectPr w:rsidRPr="000F6E87" w:rsidR="000F6E87" w:rsidSect="00A93DFD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/>
      <w:pgMar w:top="2410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2EB7" w:rsidP="0021456F" w:rsidRDefault="008F2EB7" w14:paraId="356B74D7" w14:textId="77777777">
      <w:r>
        <w:separator/>
      </w:r>
    </w:p>
  </w:endnote>
  <w:endnote w:type="continuationSeparator" w:id="0">
    <w:p w:rsidR="008F2EB7" w:rsidP="0021456F" w:rsidRDefault="008F2EB7" w14:paraId="7B5ACAA1" w14:textId="77777777">
      <w:r>
        <w:continuationSeparator/>
      </w:r>
    </w:p>
  </w:endnote>
  <w:endnote w:type="continuationNotice" w:id="1">
    <w:p w:rsidR="008F2EB7" w:rsidRDefault="008F2EB7" w14:paraId="0FBDA9D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7FCE489" w:rsidTr="17FCE489" w14:paraId="3C8FC509" w14:textId="77777777">
      <w:trPr>
        <w:trHeight w:val="300"/>
      </w:trPr>
      <w:tc>
        <w:tcPr>
          <w:tcW w:w="3020" w:type="dxa"/>
        </w:tcPr>
        <w:p w:rsidR="17FCE489" w:rsidP="17FCE489" w:rsidRDefault="17FCE489" w14:paraId="4005379F" w14:textId="77777777">
          <w:pPr>
            <w:pStyle w:val="Koptekst"/>
            <w:ind w:left="-115"/>
          </w:pPr>
        </w:p>
      </w:tc>
      <w:tc>
        <w:tcPr>
          <w:tcW w:w="3020" w:type="dxa"/>
        </w:tcPr>
        <w:p w:rsidR="17FCE489" w:rsidP="17FCE489" w:rsidRDefault="17FCE489" w14:paraId="2333A502" w14:textId="77777777">
          <w:pPr>
            <w:pStyle w:val="Koptekst"/>
            <w:jc w:val="center"/>
          </w:pPr>
        </w:p>
      </w:tc>
      <w:tc>
        <w:tcPr>
          <w:tcW w:w="3020" w:type="dxa"/>
        </w:tcPr>
        <w:p w:rsidR="17FCE489" w:rsidP="17FCE489" w:rsidRDefault="17FCE489" w14:paraId="0F4DF3D4" w14:textId="77777777">
          <w:pPr>
            <w:pStyle w:val="Koptekst"/>
            <w:ind w:right="-115"/>
            <w:jc w:val="right"/>
          </w:pPr>
        </w:p>
      </w:tc>
    </w:tr>
  </w:tbl>
  <w:p w:rsidR="17FCE489" w:rsidP="17FCE489" w:rsidRDefault="17FCE489" w14:paraId="7286CCDF" w14:textId="7777777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7FCE489" w:rsidTr="17FCE489" w14:paraId="5B414CBF" w14:textId="77777777">
      <w:trPr>
        <w:trHeight w:val="300"/>
      </w:trPr>
      <w:tc>
        <w:tcPr>
          <w:tcW w:w="3020" w:type="dxa"/>
        </w:tcPr>
        <w:p w:rsidR="17FCE489" w:rsidP="17FCE489" w:rsidRDefault="17FCE489" w14:paraId="5D34F72E" w14:textId="77777777">
          <w:pPr>
            <w:pStyle w:val="Koptekst"/>
            <w:ind w:left="-115"/>
          </w:pPr>
        </w:p>
      </w:tc>
      <w:tc>
        <w:tcPr>
          <w:tcW w:w="3020" w:type="dxa"/>
        </w:tcPr>
        <w:p w:rsidR="17FCE489" w:rsidP="17FCE489" w:rsidRDefault="17FCE489" w14:paraId="53FB986C" w14:textId="77777777">
          <w:pPr>
            <w:pStyle w:val="Koptekst"/>
            <w:jc w:val="center"/>
          </w:pPr>
        </w:p>
      </w:tc>
      <w:tc>
        <w:tcPr>
          <w:tcW w:w="3020" w:type="dxa"/>
        </w:tcPr>
        <w:p w:rsidR="17FCE489" w:rsidP="17FCE489" w:rsidRDefault="17FCE489" w14:paraId="76133E13" w14:textId="77777777">
          <w:pPr>
            <w:pStyle w:val="Koptekst"/>
            <w:ind w:right="-115"/>
            <w:jc w:val="right"/>
          </w:pPr>
        </w:p>
      </w:tc>
    </w:tr>
  </w:tbl>
  <w:p w:rsidR="17FCE489" w:rsidP="17FCE489" w:rsidRDefault="17FCE489" w14:paraId="732A2050" w14:textId="7777777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2EB7" w:rsidP="0021456F" w:rsidRDefault="008F2EB7" w14:paraId="55860559" w14:textId="77777777">
      <w:r>
        <w:separator/>
      </w:r>
    </w:p>
  </w:footnote>
  <w:footnote w:type="continuationSeparator" w:id="0">
    <w:p w:rsidR="008F2EB7" w:rsidP="0021456F" w:rsidRDefault="008F2EB7" w14:paraId="29FAE2A6" w14:textId="77777777">
      <w:r>
        <w:continuationSeparator/>
      </w:r>
    </w:p>
  </w:footnote>
  <w:footnote w:type="continuationNotice" w:id="1">
    <w:p w:rsidR="008F2EB7" w:rsidRDefault="008F2EB7" w14:paraId="5C4157B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1456F" w:rsidP="0021456F" w:rsidRDefault="0021456F" w14:paraId="106AE8B3" w14:textId="77777777">
    <w:pPr>
      <w:pStyle w:val="Koptekst"/>
      <w:tabs>
        <w:tab w:val="clear" w:pos="4536"/>
        <w:tab w:val="clear" w:pos="9072"/>
        <w:tab w:val="left" w:pos="6540"/>
        <w:tab w:val="left" w:pos="65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7137D" wp14:editId="7A034F70">
          <wp:simplePos x="0" y="0"/>
          <wp:positionH relativeFrom="column">
            <wp:posOffset>-890202</wp:posOffset>
          </wp:positionH>
          <wp:positionV relativeFrom="page">
            <wp:posOffset>0</wp:posOffset>
          </wp:positionV>
          <wp:extent cx="7549063" cy="10677600"/>
          <wp:effectExtent l="0" t="0" r="0" b="0"/>
          <wp:wrapNone/>
          <wp:docPr id="10" name="Afbeelding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ervolgpapier sjabloon MB Adviesgroep logo midden de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063" cy="106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456F" w:rsidRDefault="0021456F" w14:paraId="037F9825" w14:textId="77777777">
    <w:pPr>
      <w:pStyle w:val="Koptekst"/>
    </w:pPr>
  </w:p>
  <w:p w:rsidR="00AB1AA9" w:rsidRDefault="6A4E4429" w14:paraId="50FC77BE" w14:textId="77777777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C0B8242" wp14:editId="4EC522B7">
          <wp:simplePos x="0" y="0"/>
          <wp:positionH relativeFrom="column">
            <wp:posOffset>-904875</wp:posOffset>
          </wp:positionH>
          <wp:positionV relativeFrom="paragraph">
            <wp:posOffset>-638175</wp:posOffset>
          </wp:positionV>
          <wp:extent cx="7568370" cy="10754634"/>
          <wp:effectExtent l="0" t="0" r="0" b="0"/>
          <wp:wrapNone/>
          <wp:docPr id="11" name="Afbeelding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Afbeelding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8370" cy="107546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2D53"/>
    <w:multiLevelType w:val="hybridMultilevel"/>
    <w:tmpl w:val="CB866000"/>
    <w:lvl w:ilvl="0" w:tplc="D64A4D8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6A10C06"/>
    <w:multiLevelType w:val="multilevel"/>
    <w:tmpl w:val="FFE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68455D1E"/>
    <w:multiLevelType w:val="hybridMultilevel"/>
    <w:tmpl w:val="16DA1296"/>
    <w:lvl w:ilvl="0" w:tplc="7E40C654">
      <w:start w:val="7"/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811798206">
    <w:abstractNumId w:val="2"/>
  </w:num>
  <w:num w:numId="2" w16cid:durableId="342052293">
    <w:abstractNumId w:val="1"/>
  </w:num>
  <w:num w:numId="3" w16cid:durableId="128662109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8D"/>
    <w:rsid w:val="00002053"/>
    <w:rsid w:val="00023658"/>
    <w:rsid w:val="0003099E"/>
    <w:rsid w:val="00065A76"/>
    <w:rsid w:val="00074A64"/>
    <w:rsid w:val="000F6E87"/>
    <w:rsid w:val="00203BC5"/>
    <w:rsid w:val="0021456F"/>
    <w:rsid w:val="00252C87"/>
    <w:rsid w:val="00280D9E"/>
    <w:rsid w:val="0028694A"/>
    <w:rsid w:val="003175A3"/>
    <w:rsid w:val="003344A0"/>
    <w:rsid w:val="003E3E8D"/>
    <w:rsid w:val="00414B2B"/>
    <w:rsid w:val="00456FD8"/>
    <w:rsid w:val="00476A66"/>
    <w:rsid w:val="004D009F"/>
    <w:rsid w:val="00533EC1"/>
    <w:rsid w:val="005353FB"/>
    <w:rsid w:val="00586637"/>
    <w:rsid w:val="005B4ED7"/>
    <w:rsid w:val="005B5D59"/>
    <w:rsid w:val="00606A98"/>
    <w:rsid w:val="00662D29"/>
    <w:rsid w:val="00720088"/>
    <w:rsid w:val="00725F84"/>
    <w:rsid w:val="007722B6"/>
    <w:rsid w:val="00774FE5"/>
    <w:rsid w:val="007A4707"/>
    <w:rsid w:val="007D1A17"/>
    <w:rsid w:val="008968A0"/>
    <w:rsid w:val="008C3DB5"/>
    <w:rsid w:val="008E50BD"/>
    <w:rsid w:val="008F2EB7"/>
    <w:rsid w:val="009255EA"/>
    <w:rsid w:val="00972195"/>
    <w:rsid w:val="009A6850"/>
    <w:rsid w:val="00A200BC"/>
    <w:rsid w:val="00A93DFD"/>
    <w:rsid w:val="00AA1FCD"/>
    <w:rsid w:val="00AB1AA9"/>
    <w:rsid w:val="00AE0B10"/>
    <w:rsid w:val="00B05672"/>
    <w:rsid w:val="00B13739"/>
    <w:rsid w:val="00B23D4D"/>
    <w:rsid w:val="00B44491"/>
    <w:rsid w:val="00B54F3B"/>
    <w:rsid w:val="00B804F8"/>
    <w:rsid w:val="00BA5DA8"/>
    <w:rsid w:val="00BB216D"/>
    <w:rsid w:val="00C06A54"/>
    <w:rsid w:val="00C44D2E"/>
    <w:rsid w:val="00C77C48"/>
    <w:rsid w:val="00CD4DAB"/>
    <w:rsid w:val="00CF466C"/>
    <w:rsid w:val="00CF67E3"/>
    <w:rsid w:val="00D12DB0"/>
    <w:rsid w:val="00D2597F"/>
    <w:rsid w:val="00D43916"/>
    <w:rsid w:val="00DC2309"/>
    <w:rsid w:val="00DD659C"/>
    <w:rsid w:val="00E604CB"/>
    <w:rsid w:val="00E61D3D"/>
    <w:rsid w:val="00E91400"/>
    <w:rsid w:val="00EB6C08"/>
    <w:rsid w:val="00F51984"/>
    <w:rsid w:val="0262CF12"/>
    <w:rsid w:val="16504E97"/>
    <w:rsid w:val="17FCE489"/>
    <w:rsid w:val="34888110"/>
    <w:rsid w:val="3AE30BCA"/>
    <w:rsid w:val="69E08BAC"/>
    <w:rsid w:val="6A4E4429"/>
    <w:rsid w:val="7994D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319E54"/>
  <w15:chartTrackingRefBased/>
  <w15:docId w15:val="{8EBA6184-28F1-407E-A748-B67F42933A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qFormat/>
    <w:rsid w:val="00662D29"/>
    <w:pPr>
      <w:keepNext/>
      <w:spacing w:line="360" w:lineRule="auto"/>
      <w:jc w:val="center"/>
      <w:outlineLvl w:val="0"/>
    </w:pPr>
    <w:rPr>
      <w:rFonts w:ascii="Tahoma" w:hAnsi="Tahoma" w:eastAsia="Times New Roman" w:cs="Times New Roman"/>
      <w:i/>
      <w:szCs w:val="24"/>
      <w:u w:val="single"/>
      <w:lang w:eastAsia="nl-NL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1456F"/>
    <w:pPr>
      <w:tabs>
        <w:tab w:val="center" w:pos="4536"/>
        <w:tab w:val="right" w:pos="9072"/>
      </w:tabs>
    </w:pPr>
  </w:style>
  <w:style w:type="character" w:styleId="KoptekstChar" w:customStyle="1">
    <w:name w:val="Koptekst Char"/>
    <w:basedOn w:val="Standaardalinea-lettertype"/>
    <w:link w:val="Koptekst"/>
    <w:uiPriority w:val="99"/>
    <w:rsid w:val="0021456F"/>
  </w:style>
  <w:style w:type="paragraph" w:styleId="Voettekst">
    <w:name w:val="footer"/>
    <w:basedOn w:val="Standaard"/>
    <w:link w:val="VoettekstChar"/>
    <w:uiPriority w:val="99"/>
    <w:unhideWhenUsed/>
    <w:rsid w:val="0021456F"/>
    <w:pPr>
      <w:tabs>
        <w:tab w:val="center" w:pos="4536"/>
        <w:tab w:val="right" w:pos="9072"/>
      </w:tabs>
    </w:pPr>
  </w:style>
  <w:style w:type="character" w:styleId="VoettekstChar" w:customStyle="1">
    <w:name w:val="Voettekst Char"/>
    <w:basedOn w:val="Standaardalinea-lettertype"/>
    <w:link w:val="Voettekst"/>
    <w:uiPriority w:val="99"/>
    <w:rsid w:val="0021456F"/>
  </w:style>
  <w:style w:type="character" w:styleId="Kop1Char" w:customStyle="1">
    <w:name w:val="Kop 1 Char"/>
    <w:basedOn w:val="Standaardalinea-lettertype"/>
    <w:link w:val="Kop1"/>
    <w:rsid w:val="00662D29"/>
    <w:rPr>
      <w:rFonts w:ascii="Tahoma" w:hAnsi="Tahoma" w:eastAsia="Times New Roman" w:cs="Times New Roman"/>
      <w:i/>
      <w:szCs w:val="24"/>
      <w:u w:val="single"/>
      <w:lang w:eastAsia="nl-NL"/>
    </w:rPr>
  </w:style>
  <w:style w:type="paragraph" w:styleId="Geenafstand">
    <w:name w:val="No Spacing"/>
    <w:uiPriority w:val="1"/>
    <w:qFormat/>
    <w:rsid w:val="008C3DB5"/>
    <w:rPr>
      <w:kern w:val="2"/>
      <w14:ligatures w14:val="standardContextual"/>
    </w:rPr>
  </w:style>
  <w:style w:type="table" w:styleId="Tabelraster">
    <w:name w:val="Table Grid"/>
    <w:basedOn w:val="Standaardtabe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jstalinea">
    <w:name w:val="List Paragraph"/>
    <w:basedOn w:val="Standaard"/>
    <w:uiPriority w:val="34"/>
    <w:qFormat/>
    <w:rsid w:val="00074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lien\AppData\Local\Microsoft\Windows\INetCache\Content.Outlook\LLIYTG2M\Brief+vervolg.dotx" TargetMode="External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54558ea-c1d7-4642-b374-abd001de0f36">
      <UserInfo>
        <DisplayName>Astrid van der Vis</DisplayName>
        <AccountId>16</AccountId>
        <AccountType/>
      </UserInfo>
    </SharedWithUsers>
    <lcf76f155ced4ddcb4097134ff3c332f xmlns="66fc44b0-7462-4d62-a59b-5e5b0ec8daef">
      <Terms xmlns="http://schemas.microsoft.com/office/infopath/2007/PartnerControls"/>
    </lcf76f155ced4ddcb4097134ff3c332f>
    <TaxCatchAll xmlns="c54558ea-c1d7-4642-b374-abd001de0f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C34DB7DDBDEA41B6ED9C740A7E500A" ma:contentTypeVersion="19" ma:contentTypeDescription="Een nieuw document maken." ma:contentTypeScope="" ma:versionID="45eaed778ac425514dd4bc11151fdf2a">
  <xsd:schema xmlns:xsd="http://www.w3.org/2001/XMLSchema" xmlns:xs="http://www.w3.org/2001/XMLSchema" xmlns:p="http://schemas.microsoft.com/office/2006/metadata/properties" xmlns:ns2="c54558ea-c1d7-4642-b374-abd001de0f36" xmlns:ns3="66fc44b0-7462-4d62-a59b-5e5b0ec8daef" targetNamespace="http://schemas.microsoft.com/office/2006/metadata/properties" ma:root="true" ma:fieldsID="1d9658fc1ac19c25dfa069f8ba607150" ns2:_="" ns3:_="">
    <xsd:import namespace="c54558ea-c1d7-4642-b374-abd001de0f36"/>
    <xsd:import namespace="66fc44b0-7462-4d62-a59b-5e5b0ec8dae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4558ea-c1d7-4642-b374-abd001de0f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720a5b5-acb5-4226-bb70-8296c7ba598d}" ma:internalName="TaxCatchAll" ma:showField="CatchAllData" ma:web="c54558ea-c1d7-4642-b374-abd001de0f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c44b0-7462-4d62-a59b-5e5b0ec8d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7eff613-f21e-4595-a2b2-759ac5321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9194D-CFD0-4377-A1DB-885C58FF214F}">
  <ds:schemaRefs>
    <ds:schemaRef ds:uri="http://schemas.microsoft.com/office/2006/metadata/properties"/>
    <ds:schemaRef ds:uri="http://schemas.microsoft.com/office/infopath/2007/PartnerControls"/>
    <ds:schemaRef ds:uri="c54558ea-c1d7-4642-b374-abd001de0f36"/>
    <ds:schemaRef ds:uri="66fc44b0-7462-4d62-a59b-5e5b0ec8daef"/>
  </ds:schemaRefs>
</ds:datastoreItem>
</file>

<file path=customXml/itemProps2.xml><?xml version="1.0" encoding="utf-8"?>
<ds:datastoreItem xmlns:ds="http://schemas.openxmlformats.org/officeDocument/2006/customXml" ds:itemID="{86C53C1E-2816-4665-A6E5-53ADD2D1D0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B9F93-E4B6-4999-96B0-40D13EA5E0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4558ea-c1d7-4642-b374-abd001de0f36"/>
    <ds:schemaRef ds:uri="66fc44b0-7462-4d62-a59b-5e5b0ec8d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74ECF5-41A2-47C7-94DD-8CBE572CD54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Brief+vervolg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Evelien</dc:creator>
  <keywords/>
  <dc:description/>
  <lastModifiedBy>Luc Reijnders</lastModifiedBy>
  <revision>12</revision>
  <lastPrinted>2025-12-08T12:32:00.0000000Z</lastPrinted>
  <dcterms:created xsi:type="dcterms:W3CDTF">2025-12-09T13:28:00.0000000Z</dcterms:created>
  <dcterms:modified xsi:type="dcterms:W3CDTF">2026-06-22T08:06:47.8139175Z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0x0101005DC34DB7DDBDEA41B6ED9C740A7E500A</vt:lpwstr>
  </property>
  <property fmtid="{D5CDD505-2E9C-101B-9397-08002B2CF9AE}" pid="3" name="MediaServiceImageTags">
    <vt:lpwstr/>
  </property>
</Properties>
</file>