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2DB0" w:rsidP="00D12DB0" w:rsidRDefault="00D12DB0" w14:paraId="1DE4993B" w14:textId="77777777"/>
    <w:tbl>
      <w:tblPr>
        <w:tblW w:w="9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Pr="002D4CB1" w:rsidR="00CF466C" w14:paraId="0C47C14C" w14:textId="77777777">
        <w:trPr>
          <w:trHeight w:val="1468"/>
        </w:trPr>
        <w:tc>
          <w:tcPr>
            <w:tcW w:w="9212" w:type="dxa"/>
            <w:tcBorders>
              <w:top w:val="nil"/>
              <w:left w:val="nil"/>
              <w:bottom w:val="nil"/>
              <w:right w:val="nil"/>
            </w:tcBorders>
          </w:tcPr>
          <w:p w:rsidR="00CF466C" w:rsidRDefault="00CF466C" w14:paraId="65D728E6" w14:textId="77777777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  <w:p w:rsidRPr="002D4CB1" w:rsidR="0003099E" w:rsidRDefault="0003099E" w14:paraId="0A48EFCD" w14:textId="77777777">
            <w:pPr>
              <w:rPr>
                <w:rFonts w:ascii="Calibri" w:hAnsi="Calibri" w:cs="Calibri"/>
                <w:sz w:val="24"/>
                <w:szCs w:val="24"/>
                <w:highlight w:val="yellow"/>
              </w:rPr>
            </w:pPr>
          </w:p>
          <w:p w:rsidRPr="002D4CB1" w:rsidR="00CF466C" w:rsidRDefault="00CF466C" w14:paraId="2B2442B2" w14:textId="77777777">
            <w:pPr>
              <w:rPr>
                <w:rFonts w:ascii="Calibri" w:hAnsi="Calibri" w:cs="Calibri"/>
                <w:sz w:val="24"/>
                <w:szCs w:val="24"/>
              </w:rPr>
            </w:pPr>
            <w:bookmarkStart w:name="BW_Naam" w:id="0"/>
            <w:bookmarkEnd w:id="0"/>
            <w:r w:rsidRPr="003E3E8D" w:rsidR="003E3E8D">
              <w:rPr>
                <w:rFonts w:ascii="Calibri" w:hAnsi="Calibri" w:cs="Calibri"/>
                <w:b/>
                <w:bCs/>
                <w:sz w:val="24"/>
                <w:szCs w:val="24"/>
              </w:rPr>
              <w:t>{handelsnaam}</w:t>
            </w:r>
            <w:proofErr w:type="spellStart"/>
            <w:proofErr w:type="spellEnd"/>
          </w:p>
          <w:p w:rsidRPr="002D4CB1" w:rsidR="00CF466C" w:rsidRDefault="00CF466C" w14:paraId="291F7B7C" w14:textId="77777777">
            <w:pPr>
              <w:rPr>
                <w:rFonts w:ascii="Calibri" w:hAnsi="Calibri" w:cs="Calibri"/>
                <w:sz w:val="24"/>
                <w:szCs w:val="24"/>
              </w:rPr>
            </w:pPr>
            <w:bookmarkStart w:name="BW_Contact" w:id="1"/>
            <w:bookmarkEnd w:id="1"/>
            <w:r w:rsidRPr="002D4CB1">
              <w:rPr>
                <w:rFonts w:ascii="Calibri" w:hAnsi="Calibri" w:cs="Calibri"/>
                <w:sz w:val="24"/>
                <w:szCs w:val="24"/>
              </w:rPr>
              <w:t xml:space="preserve">t.a.v. </w:t>
            </w:r>
            <w:r w:rsidRPr="002D4CB1" w:rsidR="003E3E8D">
              <w:rPr>
                <w:rFonts w:ascii="Calibri" w:hAnsi="Calibri" w:cs="Calibri"/>
                <w:sz w:val="24"/>
                <w:szCs w:val="24"/>
              </w:rPr>
              <w:t>{contactpersoon}</w:t>
            </w:r>
          </w:p>
          <w:p w:rsidRPr="002D4CB1" w:rsidR="00CF466C" w:rsidRDefault="00CF466C" w14:paraId="37D10F33" w14:textId="77777777">
            <w:pPr>
              <w:rPr>
                <w:rFonts w:ascii="Calibri" w:hAnsi="Calibri" w:cs="Calibri"/>
                <w:sz w:val="24"/>
                <w:szCs w:val="24"/>
              </w:rPr>
            </w:pPr>
            <w:bookmarkStart w:name="BW_Adres" w:id="2"/>
            <w:bookmarkEnd w:id="2"/>
            <w:r w:rsidRPr="002D4CB1" w:rsidR="003E3E8D">
              <w:rPr>
                <w:rFonts w:ascii="Calibri" w:hAnsi="Calibri" w:cs="Calibri"/>
                <w:sz w:val="24"/>
                <w:szCs w:val="24"/>
              </w:rPr>
              <w:t>{adres}</w:t>
            </w:r>
          </w:p>
          <w:p w:rsidRPr="002D4CB1" w:rsidR="00CF466C" w:rsidRDefault="00CF466C" w14:paraId="6A40F87B" w14:textId="77777777">
            <w:pPr>
              <w:rPr>
                <w:rFonts w:ascii="Calibri" w:hAnsi="Calibri" w:cs="Calibri"/>
                <w:sz w:val="24"/>
                <w:szCs w:val="24"/>
              </w:rPr>
            </w:pPr>
            <w:bookmarkStart w:name="BW_PcWpl" w:id="3"/>
            <w:bookmarkEnd w:id="3"/>
            <w:r w:rsidRPr="002D4CB1" w:rsidR="003E3E8D">
              <w:rPr>
                <w:rFonts w:ascii="Calibri" w:hAnsi="Calibri" w:cs="Calibri"/>
                <w:sz w:val="24"/>
                <w:szCs w:val="24"/>
              </w:rPr>
              <w:t>{postcode_plaats}</w:t>
            </w:r>
          </w:p>
          <w:p w:rsidRPr="002D4CB1" w:rsidR="00CF466C" w:rsidRDefault="00CF466C" w14:paraId="59898888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2D4CB1" w:rsidR="00CF466C" w:rsidP="00CF466C" w:rsidRDefault="00CF466C" w14:paraId="37CF25B3" w14:textId="77777777">
      <w:pPr>
        <w:jc w:val="center"/>
        <w:rPr>
          <w:rFonts w:ascii="Calibri" w:hAnsi="Calibri" w:cs="Calibri"/>
          <w:sz w:val="24"/>
          <w:szCs w:val="24"/>
        </w:rPr>
      </w:pPr>
    </w:p>
    <w:p w:rsidRPr="002D4CB1" w:rsidR="00CF466C" w:rsidP="00CF466C" w:rsidRDefault="00CF466C" w14:paraId="20E61A7F" w14:textId="16EF0502">
      <w:pPr/>
      <w:r w:rsidRPr="3A6D8095" w:rsidR="4A04ECBF">
        <w:rPr>
          <w:rFonts w:ascii="Calibri" w:hAnsi="Calibri" w:cs="Calibri"/>
          <w:sz w:val="24"/>
          <w:szCs w:val="24"/>
        </w:rPr>
        <w:t xml:space="preserve">   </w:t>
      </w:r>
    </w:p>
    <w:tbl>
      <w:tblPr>
        <w:tblW w:w="92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9"/>
        <w:gridCol w:w="218"/>
        <w:gridCol w:w="6867"/>
      </w:tblGrid>
      <w:tr w:rsidRPr="002D4CB1" w:rsidR="00CF466C" w14:paraId="62B12755" w14:textId="77777777">
        <w:trPr>
          <w:trHeight w:val="240"/>
        </w:trPr>
        <w:tc>
          <w:tcPr>
            <w:tcW w:w="2129" w:type="dxa"/>
          </w:tcPr>
          <w:p w:rsidRPr="002D4CB1" w:rsidR="00CF466C" w:rsidRDefault="00CF466C" w14:paraId="36934524" w14:textId="77777777">
            <w:pPr>
              <w:rPr>
                <w:rFonts w:ascii="Calibri" w:hAnsi="Calibri" w:cs="Calibri"/>
                <w:sz w:val="24"/>
                <w:szCs w:val="24"/>
              </w:rPr>
            </w:pPr>
            <w:r w:rsidRPr="002D4CB1">
              <w:rPr>
                <w:rFonts w:ascii="Calibri" w:hAnsi="Calibri" w:cs="Calibri"/>
                <w:sz w:val="24"/>
                <w:szCs w:val="24"/>
              </w:rPr>
              <w:t>Datum</w:t>
            </w:r>
          </w:p>
        </w:tc>
        <w:tc>
          <w:tcPr>
            <w:tcW w:w="218" w:type="dxa"/>
          </w:tcPr>
          <w:p w:rsidRPr="002D4CB1" w:rsidR="00CF466C" w:rsidRDefault="00CF466C" w14:paraId="4AD04919" w14:textId="77777777">
            <w:pPr>
              <w:rPr>
                <w:rFonts w:ascii="Calibri" w:hAnsi="Calibri" w:cs="Calibri"/>
                <w:sz w:val="24"/>
                <w:szCs w:val="24"/>
              </w:rPr>
            </w:pPr>
            <w:r w:rsidRPr="002D4CB1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6867" w:type="dxa"/>
          </w:tcPr>
          <w:p w:rsidRPr="002D4CB1" w:rsidR="00CF466C" w:rsidRDefault="00142B9C" w14:paraId="339127D0" w14:textId="2E7A9B85">
            <w:pPr>
              <w:rPr>
                <w:rFonts w:ascii="Calibri" w:hAnsi="Calibri" w:cs="Calibri"/>
                <w:sz w:val="24"/>
                <w:szCs w:val="24"/>
              </w:rPr>
            </w:pPr>
            <w:r w:rsidR="00CD5651">
              <w:rPr>
                <w:rFonts w:ascii="Calibri" w:hAnsi="Calibri" w:cs="Calibri"/>
                <w:noProof/>
                <w:sz w:val="24"/>
                <w:szCs w:val="24"/>
              </w:rPr>
              <w:t>{datum_vandaag}</w:t>
            </w:r>
          </w:p>
        </w:tc>
      </w:tr>
      <w:tr w:rsidRPr="002D4CB1" w:rsidR="00CF466C" w14:paraId="43D07824" w14:textId="77777777">
        <w:trPr>
          <w:trHeight w:val="240"/>
        </w:trPr>
        <w:tc>
          <w:tcPr>
            <w:tcW w:w="2129" w:type="dxa"/>
          </w:tcPr>
          <w:p w:rsidRPr="002D4CB1" w:rsidR="00CF466C" w:rsidRDefault="00CF466C" w14:paraId="413EE0BD" w14:textId="77777777">
            <w:pPr>
              <w:rPr>
                <w:rFonts w:ascii="Calibri" w:hAnsi="Calibri" w:cs="Calibri"/>
                <w:sz w:val="24"/>
                <w:szCs w:val="24"/>
              </w:rPr>
            </w:pPr>
            <w:r w:rsidRPr="002D4CB1">
              <w:rPr>
                <w:rFonts w:ascii="Calibri" w:hAnsi="Calibri" w:cs="Calibri"/>
                <w:sz w:val="24"/>
                <w:szCs w:val="24"/>
              </w:rPr>
              <w:t>Betreft</w:t>
            </w:r>
          </w:p>
        </w:tc>
        <w:tc>
          <w:tcPr>
            <w:tcW w:w="218" w:type="dxa"/>
          </w:tcPr>
          <w:p w:rsidRPr="002D4CB1" w:rsidR="00CF466C" w:rsidRDefault="00CF466C" w14:paraId="24408BFA" w14:textId="77777777">
            <w:pPr>
              <w:rPr>
                <w:rFonts w:ascii="Calibri" w:hAnsi="Calibri" w:cs="Calibri"/>
                <w:sz w:val="24"/>
                <w:szCs w:val="24"/>
              </w:rPr>
            </w:pPr>
            <w:r w:rsidRPr="002D4CB1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6867" w:type="dxa"/>
          </w:tcPr>
          <w:p w:rsidRPr="002D4CB1" w:rsidR="00CF466C" w:rsidRDefault="00CF466C" w14:paraId="5B46BD13" w14:textId="77777777">
            <w:pPr>
              <w:rPr>
                <w:rFonts w:ascii="Calibri" w:hAnsi="Calibri" w:cs="Calibri"/>
                <w:sz w:val="24"/>
                <w:szCs w:val="24"/>
              </w:rPr>
            </w:pPr>
            <w:bookmarkStart w:name="BW_Betreft" w:id="4"/>
            <w:bookmarkEnd w:id="4"/>
            <w:r w:rsidRPr="002D4CB1" w:rsidR="003E3E8D">
              <w:rPr>
                <w:rFonts w:ascii="Calibri" w:hAnsi="Calibri" w:cs="Calibri"/>
                <w:sz w:val="24"/>
                <w:szCs w:val="24"/>
              </w:rPr>
              <w:t>{betreft}</w:t>
            </w:r>
          </w:p>
        </w:tc>
      </w:tr>
      <w:tr w:rsidRPr="002D4CB1" w:rsidR="00CF466C" w14:paraId="49377FAA" w14:textId="77777777">
        <w:trPr>
          <w:trHeight w:val="240"/>
        </w:trPr>
        <w:tc>
          <w:tcPr>
            <w:tcW w:w="2129" w:type="dxa"/>
          </w:tcPr>
          <w:p w:rsidRPr="002D4CB1" w:rsidR="00CF466C" w:rsidRDefault="00CF466C" w14:paraId="2F9DC8AF" w14:textId="77777777">
            <w:pPr>
              <w:rPr>
                <w:rFonts w:ascii="Calibri" w:hAnsi="Calibri" w:cs="Calibri"/>
                <w:sz w:val="24"/>
                <w:szCs w:val="24"/>
              </w:rPr>
            </w:pPr>
            <w:r w:rsidRPr="002D4CB1">
              <w:rPr>
                <w:rFonts w:ascii="Calibri" w:hAnsi="Calibri" w:cs="Calibri"/>
                <w:sz w:val="24"/>
                <w:szCs w:val="24"/>
              </w:rPr>
              <w:t>Referentie</w:t>
            </w:r>
          </w:p>
        </w:tc>
        <w:tc>
          <w:tcPr>
            <w:tcW w:w="218" w:type="dxa"/>
          </w:tcPr>
          <w:p w:rsidRPr="002D4CB1" w:rsidR="00CF466C" w:rsidRDefault="00CF466C" w14:paraId="53289F9D" w14:textId="77777777">
            <w:pPr>
              <w:rPr>
                <w:rFonts w:ascii="Calibri" w:hAnsi="Calibri" w:cs="Calibri"/>
                <w:sz w:val="24"/>
                <w:szCs w:val="24"/>
              </w:rPr>
            </w:pPr>
            <w:r w:rsidRPr="002D4CB1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6867" w:type="dxa"/>
          </w:tcPr>
          <w:p w:rsidRPr="002D4CB1" w:rsidR="00CF466C" w:rsidRDefault="00CF466C" w14:paraId="58803329" w14:textId="77777777">
            <w:pPr>
              <w:rPr>
                <w:rFonts w:ascii="Calibri" w:hAnsi="Calibri" w:cs="Calibri"/>
                <w:sz w:val="24"/>
                <w:szCs w:val="24"/>
              </w:rPr>
            </w:pPr>
            <w:bookmarkStart w:name="BW_Ref" w:id="5"/>
            <w:bookmarkEnd w:id="5"/>
            <w:r w:rsidRPr="002D4CB1" w:rsidR="003E3E8D">
              <w:rPr>
                <w:rFonts w:ascii="Calibri" w:hAnsi="Calibri" w:cs="Calibri"/>
                <w:sz w:val="24"/>
                <w:szCs w:val="24"/>
              </w:rPr>
              <w:t>{referentie}</w:t>
            </w:r>
          </w:p>
        </w:tc>
      </w:tr>
      <w:tr w:rsidRPr="002D4CB1" w:rsidR="00586637" w14:paraId="0401442D" w14:textId="77777777">
        <w:trPr>
          <w:trHeight w:val="240"/>
        </w:trPr>
        <w:tc>
          <w:tcPr>
            <w:tcW w:w="2129" w:type="dxa"/>
          </w:tcPr>
          <w:p w:rsidRPr="002D4CB1" w:rsidR="00586637" w:rsidRDefault="00586637" w14:paraId="076D1EE4" w14:textId="1FCDEB77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Ons Beconnummer</w:t>
            </w:r>
          </w:p>
        </w:tc>
        <w:tc>
          <w:tcPr>
            <w:tcW w:w="218" w:type="dxa"/>
          </w:tcPr>
          <w:p w:rsidRPr="002D4CB1" w:rsidR="00586637" w:rsidRDefault="00586637" w14:paraId="0046B3D3" w14:textId="39CEFA1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6867" w:type="dxa"/>
          </w:tcPr>
          <w:p w:rsidRPr="002D4CB1" w:rsidR="00586637" w:rsidRDefault="00586637" w14:paraId="336D5276" w14:textId="437608A7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754419</w:t>
            </w:r>
          </w:p>
        </w:tc>
      </w:tr>
      <w:tr w:rsidRPr="002D4CB1" w:rsidR="00CF466C" w14:paraId="5A12FC4B" w14:textId="77777777">
        <w:trPr>
          <w:trHeight w:val="240"/>
        </w:trPr>
        <w:tc>
          <w:tcPr>
            <w:tcW w:w="2129" w:type="dxa"/>
          </w:tcPr>
          <w:p w:rsidRPr="002D4CB1" w:rsidR="00CF466C" w:rsidRDefault="00CF466C" w14:paraId="71297971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18" w:type="dxa"/>
          </w:tcPr>
          <w:p w:rsidRPr="002D4CB1" w:rsidR="00CF466C" w:rsidRDefault="00CF466C" w14:paraId="5F24D857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867" w:type="dxa"/>
          </w:tcPr>
          <w:p w:rsidRPr="002D4CB1" w:rsidR="00CF466C" w:rsidRDefault="00CF466C" w14:paraId="238C57DA" w14:textId="77777777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2D4CB1" w:rsidR="00CF466C" w:rsidP="00CF466C" w:rsidRDefault="00CF466C" w14:paraId="2565A8A2" w14:textId="77777777">
      <w:pPr>
        <w:rPr>
          <w:rFonts w:ascii="Calibri" w:hAnsi="Calibri" w:cs="Calibri"/>
          <w:sz w:val="24"/>
          <w:szCs w:val="24"/>
        </w:rPr>
      </w:pPr>
    </w:p>
    <w:p w:rsidRPr="002D4CB1" w:rsidR="00CF466C" w:rsidP="00CF466C" w:rsidRDefault="00CF466C" w14:paraId="48030B18" w14:textId="77777777">
      <w:pPr>
        <w:rPr>
          <w:rFonts w:ascii="Calibri" w:hAnsi="Calibri" w:cs="Calibri"/>
          <w:sz w:val="24"/>
          <w:szCs w:val="24"/>
        </w:rPr>
      </w:pPr>
    </w:p>
    <w:p w:rsidRPr="002D4CB1" w:rsidR="007722B6" w:rsidP="007722B6" w:rsidRDefault="007722B6" w14:paraId="37CD730F" w14:textId="77777777">
      <w:pPr>
        <w:rPr>
          <w:rFonts w:ascii="Calibri" w:hAnsi="Calibri" w:cs="Calibri"/>
          <w:sz w:val="24"/>
          <w:szCs w:val="24"/>
        </w:rPr>
      </w:pPr>
      <w:r w:rsidRPr="002D4CB1">
        <w:rPr>
          <w:rFonts w:ascii="Calibri" w:hAnsi="Calibri" w:cs="Calibri"/>
          <w:sz w:val="24"/>
          <w:szCs w:val="24"/>
        </w:rPr>
        <w:t xml:space="preserve">Geachte </w:t>
      </w:r>
      <w:bookmarkStart w:name="BW_Aanhef" w:id="6"/>
      <w:bookmarkEnd w:id="6"/>
      <w:r w:rsidRPr="002D4CB1" w:rsidR="003E3E8D">
        <w:rPr>
          <w:rFonts w:ascii="Calibri" w:hAnsi="Calibri" w:cs="Calibri"/>
          <w:sz w:val="24"/>
          <w:szCs w:val="24"/>
        </w:rPr>
        <w:t>{aanhef}</w:t>
      </w:r>
      <w:r w:rsidRPr="002D4CB1">
        <w:rPr>
          <w:rFonts w:ascii="Calibri" w:hAnsi="Calibri" w:cs="Calibri"/>
          <w:sz w:val="24"/>
          <w:szCs w:val="24"/>
        </w:rPr>
        <w:t>,</w:t>
      </w:r>
    </w:p>
    <w:p w:rsidRPr="002D4CB1" w:rsidR="007722B6" w:rsidP="007722B6" w:rsidRDefault="007722B6" w14:paraId="5FC3CA08" w14:textId="77777777">
      <w:pPr>
        <w:rPr>
          <w:rFonts w:ascii="Calibri" w:hAnsi="Calibri" w:cs="Calibri"/>
          <w:sz w:val="24"/>
          <w:szCs w:val="24"/>
        </w:rPr>
      </w:pPr>
    </w:p>
    <w:p w:rsidRPr="002D4CB1" w:rsidR="007722B6" w:rsidP="007722B6" w:rsidRDefault="007722B6" w14:paraId="752A8EF6" w14:textId="77777777">
      <w:pPr>
        <w:rPr>
          <w:rFonts w:ascii="Calibri" w:hAnsi="Calibri" w:cs="Calibri"/>
          <w:sz w:val="24"/>
          <w:szCs w:val="24"/>
        </w:rPr>
      </w:pPr>
    </w:p>
    <w:p w:rsidRPr="002D4CB1" w:rsidR="007722B6" w:rsidP="007722B6" w:rsidRDefault="007722B6" w14:paraId="7CBB6F72" w14:textId="77777777">
      <w:pPr>
        <w:rPr>
          <w:rFonts w:ascii="Calibri" w:hAnsi="Calibri" w:cs="Calibri"/>
          <w:sz w:val="24"/>
          <w:szCs w:val="24"/>
        </w:rPr>
      </w:pPr>
    </w:p>
    <w:p>
      <w:r>
        <w:rPr>
          <w:rFonts w:ascii="Calibri" w:hAnsi="Calibri" w:cs="Calibri"/>
          <w:sz w:val="24"/>
          <w:szCs w:val="24"/>
        </w:rPr>
        <w:t xml:space="preserve">{inhoud}</w:t>
      </w:r>
    </w:p>
    <w:p/>
    <w:p w:rsidRPr="002D4CB1" w:rsidR="007722B6" w:rsidP="007722B6" w:rsidRDefault="007722B6" w14:paraId="3DAF60D3" w14:textId="77777777">
      <w:pPr>
        <w:rPr>
          <w:rFonts w:ascii="Calibri" w:hAnsi="Calibri" w:cs="Calibri"/>
          <w:sz w:val="24"/>
          <w:szCs w:val="24"/>
        </w:rPr>
      </w:pPr>
      <w:r w:rsidRPr="002D4CB1">
        <w:rPr>
          <w:rFonts w:ascii="Calibri" w:hAnsi="Calibri" w:cs="Calibri"/>
          <w:sz w:val="24"/>
          <w:szCs w:val="24"/>
        </w:rPr>
        <w:t>Wij vertrouwen erop u hiermee voldoende te hebben geïnformeerd. Indien u nog vragen heeft kunt u uiteraard contact met ons opnemen.</w:t>
      </w:r>
    </w:p>
    <w:p w:rsidRPr="002D4CB1" w:rsidR="007722B6" w:rsidP="007722B6" w:rsidRDefault="007722B6" w14:paraId="0C225499" w14:textId="77777777">
      <w:pPr>
        <w:rPr>
          <w:rFonts w:ascii="Calibri" w:hAnsi="Calibri" w:cs="Calibri"/>
          <w:sz w:val="24"/>
          <w:szCs w:val="24"/>
        </w:rPr>
      </w:pPr>
    </w:p>
    <w:p w:rsidRPr="002D4CB1" w:rsidR="007722B6" w:rsidP="007722B6" w:rsidRDefault="007722B6" w14:paraId="1C14322C" w14:textId="77777777">
      <w:pPr>
        <w:rPr>
          <w:rFonts w:ascii="Calibri" w:hAnsi="Calibri" w:cs="Calibri"/>
          <w:sz w:val="24"/>
          <w:szCs w:val="24"/>
        </w:rPr>
      </w:pPr>
      <w:r w:rsidRPr="002D4CB1">
        <w:rPr>
          <w:rFonts w:ascii="Calibri" w:hAnsi="Calibri" w:cs="Calibri"/>
          <w:sz w:val="24"/>
          <w:szCs w:val="24"/>
        </w:rPr>
        <w:t>Met vriendelijke groet,</w:t>
      </w:r>
    </w:p>
    <w:p w:rsidRPr="002D4CB1" w:rsidR="007722B6" w:rsidP="007722B6" w:rsidRDefault="007722B6" w14:paraId="4DD58B7D" w14:textId="77777777">
      <w:pPr>
        <w:rPr>
          <w:rFonts w:ascii="Calibri" w:hAnsi="Calibri" w:cs="Calibri"/>
          <w:sz w:val="24"/>
          <w:szCs w:val="24"/>
        </w:rPr>
      </w:pPr>
      <w:r w:rsidRPr="002D4CB1">
        <w:rPr>
          <w:rFonts w:ascii="Calibri" w:hAnsi="Calibri" w:cs="Calibri"/>
          <w:sz w:val="24"/>
          <w:szCs w:val="24"/>
        </w:rPr>
        <w:t>MB Adviesgroep</w:t>
      </w:r>
    </w:p>
    <w:p w:rsidRPr="002D4CB1" w:rsidR="007722B6" w:rsidP="007722B6" w:rsidRDefault="007722B6" w14:paraId="14551B85" w14:textId="77777777">
      <w:pPr>
        <w:rPr>
          <w:rFonts w:ascii="Calibri" w:hAnsi="Calibri" w:cs="Calibri"/>
          <w:sz w:val="24"/>
          <w:szCs w:val="24"/>
        </w:rPr>
      </w:pPr>
    </w:p>
    <w:p w:rsidRPr="002D4CB1" w:rsidR="007722B6" w:rsidP="007722B6" w:rsidRDefault="007722B6" w14:paraId="200D8061" w14:textId="77777777">
      <w:pPr>
        <w:rPr>
          <w:rFonts w:ascii="Calibri" w:hAnsi="Calibri" w:cs="Calibri"/>
          <w:sz w:val="24"/>
          <w:szCs w:val="24"/>
        </w:rPr>
      </w:pPr>
    </w:p>
    <w:p w:rsidRPr="002D4CB1" w:rsidR="007722B6" w:rsidP="007722B6" w:rsidRDefault="007722B6" w14:paraId="4102D285" w14:textId="77777777">
      <w:pPr>
        <w:rPr>
          <w:rFonts w:ascii="Calibri" w:hAnsi="Calibri" w:cs="Calibri"/>
          <w:sz w:val="24"/>
          <w:szCs w:val="24"/>
        </w:rPr>
      </w:pPr>
    </w:p>
    <w:p w:rsidR="003E3E8D" w:rsidP="007722B6" w:rsidRDefault="007722B6" w14:paraId="24530485" w14:textId="51FFFBBB">
      <w:pPr>
        <w:rPr>
          <w:rFonts w:ascii="Calibri" w:hAnsi="Calibri" w:cs="Calibri"/>
          <w:sz w:val="24"/>
          <w:szCs w:val="24"/>
        </w:rPr>
      </w:pPr>
      <w:r w:rsidRPr="002D4CB1">
        <w:rPr>
          <w:rFonts w:ascii="Calibri" w:hAnsi="Calibri" w:cs="Calibri"/>
          <w:sz w:val="24"/>
          <w:szCs w:val="24"/>
        </w:rPr>
        <w:t>mr. J.D.M.J. den Boer RB CRAd</w:t>
      </w:r>
    </w:p>
    <w:p w:rsidR="003E3E8D" w:rsidRDefault="003E3E8D" w14:paraId="64690E2C" w14:textId="7777777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Pr="002D4CB1" w:rsidR="007722B6" w:rsidP="007722B6" w:rsidRDefault="007722B6" w14:paraId="6CB7608D" w14:textId="77777777">
      <w:pPr>
        <w:rPr>
          <w:rFonts w:ascii="Calibri" w:hAnsi="Calibri" w:cs="Calibri"/>
          <w:sz w:val="24"/>
          <w:szCs w:val="24"/>
        </w:rPr>
      </w:pPr>
    </w:p>
    <w:p w:rsidRPr="002D4CB1" w:rsidR="007722B6" w:rsidP="007722B6" w:rsidRDefault="007722B6" w14:paraId="1FE131BE" w14:textId="77777777">
      <w:pPr>
        <w:tabs>
          <w:tab w:val="left" w:pos="913"/>
        </w:tabs>
        <w:rPr>
          <w:rFonts w:ascii="Calibri" w:hAnsi="Calibri" w:cs="Calibri"/>
          <w:sz w:val="24"/>
          <w:szCs w:val="24"/>
        </w:rPr>
      </w:pPr>
    </w:p>
    <w:p w:rsidR="003344A0" w:rsidP="00CF466C" w:rsidRDefault="003344A0" w14:paraId="1D3E0E2F" w14:textId="77777777">
      <w:pPr>
        <w:rPr>
          <w:rFonts w:ascii="Calibri" w:hAnsi="Calibri" w:cs="Calibri"/>
          <w:sz w:val="24"/>
          <w:szCs w:val="24"/>
        </w:rPr>
      </w:pPr>
    </w:p>
    <w:p w:rsidRPr="002D4CB1" w:rsidR="003344A0" w:rsidP="00CF466C" w:rsidRDefault="003344A0" w14:paraId="70B2D17A" w14:textId="77777777">
      <w:pPr>
        <w:rPr>
          <w:rFonts w:ascii="Calibri" w:hAnsi="Calibri" w:cs="Calibri"/>
          <w:sz w:val="24"/>
          <w:szCs w:val="24"/>
        </w:rPr>
      </w:pPr>
    </w:p>
    <w:p w:rsidRPr="00606A98" w:rsidR="0021456F" w:rsidRDefault="0021456F" w14:paraId="171B1C33" w14:textId="77777777">
      <w:pPr>
        <w:rPr>
          <w:rFonts w:ascii="Calibri" w:hAnsi="Calibri" w:cs="Calibri"/>
          <w:sz w:val="24"/>
          <w:szCs w:val="24"/>
        </w:rPr>
      </w:pPr>
    </w:p>
    <w:sectPr w:rsidRPr="00606A98" w:rsidR="0021456F" w:rsidSect="00A93DFD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/>
      <w:pgMar w:top="2410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BE6" w:rsidP="0021456F" w:rsidRDefault="00E46BE6" w14:paraId="13CA9F25" w14:textId="77777777">
      <w:r>
        <w:separator/>
      </w:r>
    </w:p>
  </w:endnote>
  <w:endnote w:type="continuationSeparator" w:id="0">
    <w:p w:rsidR="00E46BE6" w:rsidP="0021456F" w:rsidRDefault="00E46BE6" w14:paraId="6B2D6722" w14:textId="77777777">
      <w:r>
        <w:continuationSeparator/>
      </w:r>
    </w:p>
  </w:endnote>
  <w:endnote w:type="continuationNotice" w:id="1">
    <w:p w:rsidR="00E46BE6" w:rsidRDefault="00E46BE6" w14:paraId="2104BDA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7FCE489" w:rsidTr="17FCE489" w14:paraId="3C8FC509" w14:textId="77777777">
      <w:trPr>
        <w:trHeight w:val="300"/>
      </w:trPr>
      <w:tc>
        <w:tcPr>
          <w:tcW w:w="3020" w:type="dxa"/>
        </w:tcPr>
        <w:p w:rsidR="17FCE489" w:rsidP="17FCE489" w:rsidRDefault="17FCE489" w14:paraId="4005379F" w14:textId="77777777">
          <w:pPr>
            <w:pStyle w:val="Koptekst"/>
            <w:ind w:left="-115"/>
          </w:pPr>
        </w:p>
      </w:tc>
      <w:tc>
        <w:tcPr>
          <w:tcW w:w="3020" w:type="dxa"/>
        </w:tcPr>
        <w:p w:rsidR="17FCE489" w:rsidP="17FCE489" w:rsidRDefault="17FCE489" w14:paraId="2333A502" w14:textId="77777777">
          <w:pPr>
            <w:pStyle w:val="Koptekst"/>
            <w:jc w:val="center"/>
          </w:pPr>
        </w:p>
      </w:tc>
      <w:tc>
        <w:tcPr>
          <w:tcW w:w="3020" w:type="dxa"/>
        </w:tcPr>
        <w:p w:rsidR="17FCE489" w:rsidP="17FCE489" w:rsidRDefault="17FCE489" w14:paraId="0F4DF3D4" w14:textId="77777777">
          <w:pPr>
            <w:pStyle w:val="Koptekst"/>
            <w:ind w:right="-115"/>
            <w:jc w:val="right"/>
          </w:pPr>
        </w:p>
      </w:tc>
    </w:tr>
  </w:tbl>
  <w:p w:rsidR="17FCE489" w:rsidP="17FCE489" w:rsidRDefault="17FCE489" w14:paraId="7286CCDF" w14:textId="7777777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7FCE489" w:rsidTr="17FCE489" w14:paraId="5B414CBF" w14:textId="77777777">
      <w:trPr>
        <w:trHeight w:val="300"/>
      </w:trPr>
      <w:tc>
        <w:tcPr>
          <w:tcW w:w="3020" w:type="dxa"/>
        </w:tcPr>
        <w:p w:rsidR="17FCE489" w:rsidP="17FCE489" w:rsidRDefault="17FCE489" w14:paraId="5D34F72E" w14:textId="77777777">
          <w:pPr>
            <w:pStyle w:val="Koptekst"/>
            <w:ind w:left="-115"/>
          </w:pPr>
        </w:p>
      </w:tc>
      <w:tc>
        <w:tcPr>
          <w:tcW w:w="3020" w:type="dxa"/>
        </w:tcPr>
        <w:p w:rsidR="17FCE489" w:rsidP="17FCE489" w:rsidRDefault="17FCE489" w14:paraId="27D29849" w14:textId="77777777">
          <w:pPr>
            <w:pStyle w:val="Koptekst"/>
            <w:jc w:val="center"/>
          </w:pPr>
        </w:p>
        <w:p w:rsidR="00374000" w:rsidP="17FCE489" w:rsidRDefault="00374000" w14:paraId="1E21B991" w14:textId="77777777">
          <w:pPr>
            <w:pStyle w:val="Koptekst"/>
            <w:jc w:val="center"/>
          </w:pPr>
        </w:p>
        <w:p w:rsidR="00374000" w:rsidP="17FCE489" w:rsidRDefault="00374000" w14:paraId="2995CE38" w14:textId="77777777">
          <w:pPr>
            <w:pStyle w:val="Koptekst"/>
            <w:jc w:val="center"/>
          </w:pPr>
        </w:p>
        <w:p w:rsidR="00374000" w:rsidP="17FCE489" w:rsidRDefault="00374000" w14:paraId="53FB986C" w14:textId="77777777">
          <w:pPr>
            <w:pStyle w:val="Koptekst"/>
            <w:jc w:val="center"/>
          </w:pPr>
        </w:p>
      </w:tc>
      <w:tc>
        <w:tcPr>
          <w:tcW w:w="3020" w:type="dxa"/>
        </w:tcPr>
        <w:p w:rsidR="17FCE489" w:rsidP="17FCE489" w:rsidRDefault="17FCE489" w14:paraId="76133E13" w14:textId="77777777">
          <w:pPr>
            <w:pStyle w:val="Koptekst"/>
            <w:ind w:right="-115"/>
            <w:jc w:val="right"/>
          </w:pPr>
        </w:p>
      </w:tc>
    </w:tr>
  </w:tbl>
  <w:p w:rsidR="17FCE489" w:rsidP="17FCE489" w:rsidRDefault="17FCE489" w14:paraId="732A2050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BE6" w:rsidP="0021456F" w:rsidRDefault="00E46BE6" w14:paraId="136A3495" w14:textId="77777777">
      <w:r>
        <w:separator/>
      </w:r>
    </w:p>
  </w:footnote>
  <w:footnote w:type="continuationSeparator" w:id="0">
    <w:p w:rsidR="00E46BE6" w:rsidP="0021456F" w:rsidRDefault="00E46BE6" w14:paraId="1BB1765D" w14:textId="77777777">
      <w:r>
        <w:continuationSeparator/>
      </w:r>
    </w:p>
  </w:footnote>
  <w:footnote w:type="continuationNotice" w:id="1">
    <w:p w:rsidR="00E46BE6" w:rsidRDefault="00E46BE6" w14:paraId="36F91B8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1456F" w:rsidP="0021456F" w:rsidRDefault="0021456F" w14:paraId="106AE8B3" w14:textId="77777777">
    <w:pPr>
      <w:pStyle w:val="Koptekst"/>
      <w:tabs>
        <w:tab w:val="clear" w:pos="4536"/>
        <w:tab w:val="clear" w:pos="9072"/>
        <w:tab w:val="left" w:pos="6540"/>
        <w:tab w:val="left" w:pos="658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587137D" wp14:editId="7A034F70">
          <wp:simplePos x="0" y="0"/>
          <wp:positionH relativeFrom="column">
            <wp:posOffset>-890202</wp:posOffset>
          </wp:positionH>
          <wp:positionV relativeFrom="page">
            <wp:posOffset>0</wp:posOffset>
          </wp:positionV>
          <wp:extent cx="7549063" cy="10677600"/>
          <wp:effectExtent l="0" t="0" r="0" b="0"/>
          <wp:wrapNone/>
          <wp:docPr id="799881288" name="Afbeelding 799881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ervolgpapier sjabloon MB Adviesgroep logo midden de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063" cy="1067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456F" w:rsidRDefault="0021456F" w14:paraId="037F9825" w14:textId="77777777">
    <w:pPr>
      <w:pStyle w:val="Kopteks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C0B8242" wp14:editId="10910083">
          <wp:simplePos x="0" y="0"/>
          <wp:positionH relativeFrom="column">
            <wp:posOffset>-899795</wp:posOffset>
          </wp:positionH>
          <wp:positionV relativeFrom="page">
            <wp:posOffset>0</wp:posOffset>
          </wp:positionV>
          <wp:extent cx="7554891" cy="10678427"/>
          <wp:effectExtent l="0" t="0" r="1905" b="2540"/>
          <wp:wrapNone/>
          <wp:docPr id="726043236" name="Afbeelding 7260432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fbeelding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4891" cy="10678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B1AA9" w:rsidRDefault="00AB1AA9" w14:paraId="50FC77BE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0C06"/>
    <w:multiLevelType w:val="multilevel"/>
    <w:tmpl w:val="FFE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68455D1E"/>
    <w:multiLevelType w:val="hybridMultilevel"/>
    <w:tmpl w:val="16DA1296"/>
    <w:lvl w:ilvl="0" w:tplc="7E40C654">
      <w:start w:val="7"/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811798206">
    <w:abstractNumId w:val="1"/>
  </w:num>
  <w:num w:numId="2" w16cid:durableId="34205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8D"/>
    <w:rsid w:val="00002053"/>
    <w:rsid w:val="00023658"/>
    <w:rsid w:val="0003099E"/>
    <w:rsid w:val="00065A76"/>
    <w:rsid w:val="00142B9C"/>
    <w:rsid w:val="00203BC5"/>
    <w:rsid w:val="0021456F"/>
    <w:rsid w:val="0022611F"/>
    <w:rsid w:val="00250840"/>
    <w:rsid w:val="00252C87"/>
    <w:rsid w:val="00280D9E"/>
    <w:rsid w:val="00280F77"/>
    <w:rsid w:val="0028694A"/>
    <w:rsid w:val="003175A3"/>
    <w:rsid w:val="003344A0"/>
    <w:rsid w:val="00374000"/>
    <w:rsid w:val="003E3E8D"/>
    <w:rsid w:val="00412853"/>
    <w:rsid w:val="00414B2B"/>
    <w:rsid w:val="0041584A"/>
    <w:rsid w:val="00456FD8"/>
    <w:rsid w:val="00476A66"/>
    <w:rsid w:val="004C6D27"/>
    <w:rsid w:val="004D009F"/>
    <w:rsid w:val="00533EC1"/>
    <w:rsid w:val="005353FB"/>
    <w:rsid w:val="00586637"/>
    <w:rsid w:val="005B4ED7"/>
    <w:rsid w:val="005B5D59"/>
    <w:rsid w:val="00606A98"/>
    <w:rsid w:val="00662D29"/>
    <w:rsid w:val="006C1374"/>
    <w:rsid w:val="00720088"/>
    <w:rsid w:val="00725F84"/>
    <w:rsid w:val="007722B6"/>
    <w:rsid w:val="00774FE5"/>
    <w:rsid w:val="007A4707"/>
    <w:rsid w:val="007D1A17"/>
    <w:rsid w:val="00852D3B"/>
    <w:rsid w:val="008C3DB5"/>
    <w:rsid w:val="008E50BD"/>
    <w:rsid w:val="009255EA"/>
    <w:rsid w:val="00972195"/>
    <w:rsid w:val="009A6850"/>
    <w:rsid w:val="00A200BC"/>
    <w:rsid w:val="00A25091"/>
    <w:rsid w:val="00A633FF"/>
    <w:rsid w:val="00A93DFD"/>
    <w:rsid w:val="00AA1FCD"/>
    <w:rsid w:val="00AB1AA9"/>
    <w:rsid w:val="00AE0B10"/>
    <w:rsid w:val="00B26C9E"/>
    <w:rsid w:val="00B44491"/>
    <w:rsid w:val="00B54F3B"/>
    <w:rsid w:val="00B804F8"/>
    <w:rsid w:val="00BA5DA8"/>
    <w:rsid w:val="00BB216D"/>
    <w:rsid w:val="00C06A54"/>
    <w:rsid w:val="00C44D2E"/>
    <w:rsid w:val="00C77C48"/>
    <w:rsid w:val="00CD4DAB"/>
    <w:rsid w:val="00CD5651"/>
    <w:rsid w:val="00CF466C"/>
    <w:rsid w:val="00D12DB0"/>
    <w:rsid w:val="00D15678"/>
    <w:rsid w:val="00D2597F"/>
    <w:rsid w:val="00D43916"/>
    <w:rsid w:val="00DC2309"/>
    <w:rsid w:val="00DD133D"/>
    <w:rsid w:val="00DD659C"/>
    <w:rsid w:val="00E46BE6"/>
    <w:rsid w:val="00E604CB"/>
    <w:rsid w:val="00E61D3D"/>
    <w:rsid w:val="00E91400"/>
    <w:rsid w:val="00F24180"/>
    <w:rsid w:val="00F51984"/>
    <w:rsid w:val="0A86ED94"/>
    <w:rsid w:val="17FCE489"/>
    <w:rsid w:val="3A6D8095"/>
    <w:rsid w:val="3FE7ADCA"/>
    <w:rsid w:val="48152A40"/>
    <w:rsid w:val="4A04E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319E54"/>
  <w15:chartTrackingRefBased/>
  <w15:docId w15:val="{6C8160E2-356C-4A4B-BDDA-75127176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qFormat/>
    <w:rsid w:val="00662D29"/>
    <w:pPr>
      <w:keepNext/>
      <w:spacing w:line="360" w:lineRule="auto"/>
      <w:jc w:val="center"/>
      <w:outlineLvl w:val="0"/>
    </w:pPr>
    <w:rPr>
      <w:rFonts w:ascii="Tahoma" w:hAnsi="Tahoma" w:eastAsia="Times New Roman" w:cs="Times New Roman"/>
      <w:i/>
      <w:szCs w:val="24"/>
      <w:u w:val="single"/>
      <w:lang w:eastAsia="nl-NL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1456F"/>
    <w:pPr>
      <w:tabs>
        <w:tab w:val="center" w:pos="4536"/>
        <w:tab w:val="right" w:pos="9072"/>
      </w:tabs>
    </w:pPr>
  </w:style>
  <w:style w:type="character" w:styleId="KoptekstChar" w:customStyle="1">
    <w:name w:val="Koptekst Char"/>
    <w:basedOn w:val="Standaardalinea-lettertype"/>
    <w:link w:val="Koptekst"/>
    <w:uiPriority w:val="99"/>
    <w:rsid w:val="0021456F"/>
  </w:style>
  <w:style w:type="paragraph" w:styleId="Voettekst">
    <w:name w:val="footer"/>
    <w:basedOn w:val="Standaard"/>
    <w:link w:val="VoettekstChar"/>
    <w:uiPriority w:val="99"/>
    <w:unhideWhenUsed/>
    <w:rsid w:val="0021456F"/>
    <w:pPr>
      <w:tabs>
        <w:tab w:val="center" w:pos="4536"/>
        <w:tab w:val="right" w:pos="9072"/>
      </w:tabs>
    </w:pPr>
  </w:style>
  <w:style w:type="character" w:styleId="VoettekstChar" w:customStyle="1">
    <w:name w:val="Voettekst Char"/>
    <w:basedOn w:val="Standaardalinea-lettertype"/>
    <w:link w:val="Voettekst"/>
    <w:uiPriority w:val="99"/>
    <w:rsid w:val="0021456F"/>
  </w:style>
  <w:style w:type="character" w:styleId="Kop1Char" w:customStyle="1">
    <w:name w:val="Kop 1 Char"/>
    <w:basedOn w:val="Standaardalinea-lettertype"/>
    <w:link w:val="Kop1"/>
    <w:rsid w:val="00662D29"/>
    <w:rPr>
      <w:rFonts w:ascii="Tahoma" w:hAnsi="Tahoma" w:eastAsia="Times New Roman" w:cs="Times New Roman"/>
      <w:i/>
      <w:szCs w:val="24"/>
      <w:u w:val="single"/>
      <w:lang w:eastAsia="nl-NL"/>
    </w:rPr>
  </w:style>
  <w:style w:type="paragraph" w:styleId="Geenafstand">
    <w:name w:val="No Spacing"/>
    <w:uiPriority w:val="1"/>
    <w:qFormat/>
    <w:rsid w:val="008C3DB5"/>
    <w:rPr>
      <w:kern w:val="2"/>
      <w14:ligatures w14:val="standardContextual"/>
    </w:rPr>
  </w:style>
  <w:style w:type="table" w:styleId="Tabelraster">
    <w:name w:val="Table Grid"/>
    <w:basedOn w:val="Standaardtabe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lien\AppData\Local\Microsoft\Windows\INetCache\Content.Outlook\LLIYTG2M\Brief+vervolg.dotx" TargetMode="External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54558ea-c1d7-4642-b374-abd001de0f36">
      <UserInfo>
        <DisplayName>Astrid van der Vis</DisplayName>
        <AccountId>16</AccountId>
        <AccountType/>
      </UserInfo>
    </SharedWithUsers>
    <lcf76f155ced4ddcb4097134ff3c332f xmlns="66fc44b0-7462-4d62-a59b-5e5b0ec8daef">
      <Terms xmlns="http://schemas.microsoft.com/office/infopath/2007/PartnerControls"/>
    </lcf76f155ced4ddcb4097134ff3c332f>
    <TaxCatchAll xmlns="c54558ea-c1d7-4642-b374-abd001de0f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C34DB7DDBDEA41B6ED9C740A7E500A" ma:contentTypeVersion="19" ma:contentTypeDescription="Een nieuw document maken." ma:contentTypeScope="" ma:versionID="45eaed778ac425514dd4bc11151fdf2a">
  <xsd:schema xmlns:xsd="http://www.w3.org/2001/XMLSchema" xmlns:xs="http://www.w3.org/2001/XMLSchema" xmlns:p="http://schemas.microsoft.com/office/2006/metadata/properties" xmlns:ns2="c54558ea-c1d7-4642-b374-abd001de0f36" xmlns:ns3="66fc44b0-7462-4d62-a59b-5e5b0ec8daef" targetNamespace="http://schemas.microsoft.com/office/2006/metadata/properties" ma:root="true" ma:fieldsID="1d9658fc1ac19c25dfa069f8ba607150" ns2:_="" ns3:_="">
    <xsd:import namespace="c54558ea-c1d7-4642-b374-abd001de0f36"/>
    <xsd:import namespace="66fc44b0-7462-4d62-a59b-5e5b0ec8dae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4558ea-c1d7-4642-b374-abd001de0f3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720a5b5-acb5-4226-bb70-8296c7ba598d}" ma:internalName="TaxCatchAll" ma:showField="CatchAllData" ma:web="c54558ea-c1d7-4642-b374-abd001de0f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c44b0-7462-4d62-a59b-5e5b0ec8d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7eff613-f21e-4595-a2b2-759ac5321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9194D-CFD0-4377-A1DB-885C58FF214F}">
  <ds:schemaRefs>
    <ds:schemaRef ds:uri="http://schemas.microsoft.com/office/2006/metadata/properties"/>
    <ds:schemaRef ds:uri="http://schemas.microsoft.com/office/infopath/2007/PartnerControls"/>
    <ds:schemaRef ds:uri="c54558ea-c1d7-4642-b374-abd001de0f36"/>
    <ds:schemaRef ds:uri="66fc44b0-7462-4d62-a59b-5e5b0ec8daef"/>
  </ds:schemaRefs>
</ds:datastoreItem>
</file>

<file path=customXml/itemProps2.xml><?xml version="1.0" encoding="utf-8"?>
<ds:datastoreItem xmlns:ds="http://schemas.openxmlformats.org/officeDocument/2006/customXml" ds:itemID="{86C53C1E-2816-4665-A6E5-53ADD2D1D0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F980E-9506-4FC4-AA2F-C4231FFF3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4558ea-c1d7-4642-b374-abd001de0f36"/>
    <ds:schemaRef ds:uri="66fc44b0-7462-4d62-a59b-5e5b0ec8d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74ECF5-41A2-47C7-94DD-8CBE572CD54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Brief+vervolg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Evelien</dc:creator>
  <keywords/>
  <dc:description/>
  <lastModifiedBy>Luc Reijnders</lastModifiedBy>
  <revision>13</revision>
  <lastPrinted>2025-12-08T21:32:00.0000000Z</lastPrinted>
  <dcterms:created xsi:type="dcterms:W3CDTF">2025-12-09T22:24:00.0000000Z</dcterms:created>
  <dcterms:modified xsi:type="dcterms:W3CDTF">2026-07-29T07:20:39.6195562Z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0x0101005DC34DB7DDBDEA41B6ED9C740A7E500A</vt:lpwstr>
  </property>
  <property fmtid="{D5CDD505-2E9C-101B-9397-08002B2CF9AE}" pid="3" name="MediaServiceImageTags">
    <vt:lpwstr/>
  </property>
</Properties>
</file>